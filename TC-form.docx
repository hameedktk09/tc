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693E82" w14:textId="77777777" w:rsidR="00C167F9" w:rsidRPr="00C167F9" w:rsidRDefault="00C167F9" w:rsidP="00C167F9">
      <w:pPr>
        <w:spacing w:after="0"/>
        <w:jc w:val="center"/>
        <w:rPr>
          <w:rFonts w:asciiTheme="majorBidi" w:eastAsia="Times New Roman" w:hAnsiTheme="majorBidi" w:cstheme="majorBidi"/>
          <w:b/>
          <w:kern w:val="0"/>
          <w:sz w:val="24"/>
          <w14:ligatures w14:val="none"/>
        </w:rPr>
      </w:pPr>
      <w:r w:rsidRPr="00C167F9">
        <w:rPr>
          <w:rFonts w:asciiTheme="majorBidi" w:eastAsia="Times New Roman" w:hAnsiTheme="majorBidi" w:cstheme="majorBidi"/>
          <w:b/>
          <w:kern w:val="0"/>
          <w:sz w:val="24"/>
          <w14:ligatures w14:val="none"/>
        </w:rPr>
        <w:t>Transfer Credit Form</w:t>
      </w:r>
    </w:p>
    <w:tbl>
      <w:tblPr>
        <w:tblStyle w:val="TableGrid"/>
        <w:tblpPr w:leftFromText="180" w:rightFromText="180" w:vertAnchor="text" w:horzAnchor="margin" w:tblpXSpec="center" w:tblpY="195"/>
        <w:tblW w:w="10627" w:type="dxa"/>
        <w:tblLook w:val="04A0" w:firstRow="1" w:lastRow="0" w:firstColumn="1" w:lastColumn="0" w:noHBand="0" w:noVBand="1"/>
      </w:tblPr>
      <w:tblGrid>
        <w:gridCol w:w="2957"/>
        <w:gridCol w:w="1513"/>
        <w:gridCol w:w="960"/>
        <w:gridCol w:w="267"/>
        <w:gridCol w:w="2696"/>
        <w:gridCol w:w="1324"/>
        <w:gridCol w:w="910"/>
      </w:tblGrid>
      <w:tr w:rsidR="00C167F9" w:rsidRPr="009E130B" w14:paraId="57A28C4E" w14:textId="77777777" w:rsidTr="00C167F9">
        <w:trPr>
          <w:trHeight w:val="431"/>
        </w:trPr>
        <w:tc>
          <w:tcPr>
            <w:tcW w:w="5675" w:type="dxa"/>
            <w:gridSpan w:val="3"/>
            <w:tcBorders>
              <w:bottom w:val="nil"/>
            </w:tcBorders>
          </w:tcPr>
          <w:p w14:paraId="518FCBEE" w14:textId="2EF23A09" w:rsidR="00C167F9" w:rsidRPr="009E130B" w:rsidRDefault="00C167F9" w:rsidP="00C167F9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9E130B">
              <w:rPr>
                <w:rFonts w:asciiTheme="majorBidi" w:hAnsiTheme="majorBidi" w:cstheme="majorBidi"/>
                <w:b/>
                <w:sz w:val="24"/>
                <w:szCs w:val="24"/>
              </w:rPr>
              <w:t>Student Name:</w:t>
            </w:r>
            <w:r>
              <w:rPr>
                <w:rFonts w:asciiTheme="majorBidi" w:hAnsiTheme="majorBidi" w:cstheme="majorBidi"/>
                <w:b/>
                <w:sz w:val="24"/>
                <w:szCs w:val="24"/>
              </w:rPr>
              <w:t xml:space="preserve"> </w:t>
            </w:r>
            <w:r w:rsidR="00AC75AD">
              <w:rPr>
                <w:rFonts w:ascii="Segoe UI" w:hAnsi="Segoe UI" w:cs="Segoe UI"/>
                <w:color w:val="1A1A1A"/>
                <w:sz w:val="21"/>
                <w:szCs w:val="21"/>
              </w:rPr>
              <w:t xml:space="preserve"> </w:t>
            </w:r>
            <w:sdt>
              <w:sdtPr>
                <w:rPr>
                  <w:rFonts w:ascii="Segoe UI" w:hAnsi="Segoe UI" w:cs="Segoe UI"/>
                  <w:color w:val="1A1A1A"/>
                  <w:sz w:val="21"/>
                  <w:szCs w:val="21"/>
                </w:rPr>
                <w:alias w:val="Enter Student's Full Name"/>
                <w:tag w:val="Enter Student's Full Name"/>
                <w:id w:val="-606651026"/>
                <w:placeholder>
                  <w:docPart w:val="C6D2204912A84FDEAFE40D020DD95B66"/>
                </w:placeholder>
                <w:showingPlcHdr/>
                <w:text/>
              </w:sdtPr>
              <w:sdtContent>
                <w:r w:rsidR="00AC75AD" w:rsidRPr="00FB30D2">
                  <w:rPr>
                    <w:rStyle w:val="PlaceholderText"/>
                  </w:rPr>
                  <w:t xml:space="preserve">Click </w:t>
                </w:r>
                <w:r w:rsidR="00AC75AD">
                  <w:rPr>
                    <w:rStyle w:val="PlaceholderText"/>
                  </w:rPr>
                  <w:t>to enter a student’s name.</w:t>
                </w:r>
              </w:sdtContent>
            </w:sdt>
            <w:r w:rsidR="00AC75AD">
              <w:rPr>
                <w:rFonts w:asciiTheme="majorBidi" w:hAnsiTheme="majorBidi" w:cstheme="majorBidi"/>
                <w:b/>
                <w:sz w:val="24"/>
                <w:szCs w:val="24"/>
              </w:rPr>
              <w:t xml:space="preserve"> </w:t>
            </w:r>
            <w:r>
              <w:rPr>
                <w:rFonts w:asciiTheme="majorBidi" w:hAnsiTheme="majorBidi" w:cstheme="majorBidi"/>
                <w:b/>
                <w:sz w:val="24"/>
                <w:szCs w:val="24"/>
              </w:rPr>
              <w:t xml:space="preserve">                                                         </w:t>
            </w:r>
          </w:p>
        </w:tc>
        <w:tc>
          <w:tcPr>
            <w:tcW w:w="4952" w:type="dxa"/>
            <w:gridSpan w:val="4"/>
            <w:tcBorders>
              <w:bottom w:val="nil"/>
            </w:tcBorders>
          </w:tcPr>
          <w:p w14:paraId="148F46F9" w14:textId="740AF5AC" w:rsidR="00C167F9" w:rsidRPr="009E130B" w:rsidRDefault="00C167F9" w:rsidP="00C167F9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9E130B">
              <w:rPr>
                <w:rFonts w:asciiTheme="majorBidi" w:hAnsiTheme="majorBidi" w:cstheme="majorBidi"/>
                <w:b/>
                <w:sz w:val="24"/>
                <w:szCs w:val="24"/>
              </w:rPr>
              <w:t>Application Date:</w:t>
            </w:r>
            <w:r>
              <w:rPr>
                <w:rFonts w:asciiTheme="majorBidi" w:hAnsiTheme="majorBidi" w:cstheme="majorBidi"/>
                <w:b/>
                <w:sz w:val="24"/>
                <w:szCs w:val="24"/>
              </w:rPr>
              <w:t xml:space="preserve"> </w:t>
            </w:r>
            <w:bookmarkStart w:id="0" w:name="datesub"/>
            <w:r w:rsidR="00AC75AD">
              <w:rPr>
                <w:rFonts w:ascii="Arial Narrow" w:hAnsi="Arial Narrow" w:cs="Arial"/>
                <w:bCs/>
              </w:rPr>
              <w:t xml:space="preserve"> </w:t>
            </w:r>
            <w:sdt>
              <w:sdtPr>
                <w:rPr>
                  <w:rFonts w:ascii="Arial Narrow" w:hAnsi="Arial Narrow" w:cs="Arial"/>
                  <w:bCs/>
                </w:rPr>
                <w:alias w:val="Select the date"/>
                <w:tag w:val="Select the date"/>
                <w:id w:val="-167094318"/>
                <w:placeholder>
                  <w:docPart w:val="7A1DCCA8C3524A23A701990D4A03AE1C"/>
                </w:placeholder>
                <w:date w:fullDate="2026-01-01T00:00:00Z">
                  <w:dateFormat w:val="dd MMMM yyyy"/>
                  <w:lid w:val="en-US"/>
                  <w:storeMappedDataAs w:val="dateTime"/>
                  <w:calendar w:val="gregorian"/>
                </w:date>
              </w:sdtPr>
              <w:sdtContent>
                <w:r w:rsidR="00AC75AD">
                  <w:rPr>
                    <w:rFonts w:ascii="Arial Narrow" w:hAnsi="Arial Narrow" w:cs="Arial"/>
                    <w:bCs/>
                  </w:rPr>
                  <w:t>01 January 2026</w:t>
                </w:r>
              </w:sdtContent>
            </w:sdt>
            <w:bookmarkEnd w:id="0"/>
            <w:r w:rsidR="00AC75AD">
              <w:rPr>
                <w:rFonts w:asciiTheme="majorBidi" w:hAnsiTheme="majorBidi" w:cstheme="majorBidi"/>
                <w:b/>
                <w:sz w:val="24"/>
                <w:szCs w:val="24"/>
              </w:rPr>
              <w:t xml:space="preserve"> </w:t>
            </w:r>
            <w:r>
              <w:rPr>
                <w:rFonts w:asciiTheme="majorBidi" w:hAnsiTheme="majorBidi" w:cstheme="majorBidi"/>
                <w:b/>
                <w:sz w:val="24"/>
                <w:szCs w:val="24"/>
              </w:rPr>
              <w:t xml:space="preserve">                                                            </w:t>
            </w:r>
          </w:p>
        </w:tc>
      </w:tr>
      <w:tr w:rsidR="00C167F9" w:rsidRPr="009E130B" w14:paraId="1A4774A5" w14:textId="77777777" w:rsidTr="00C167F9">
        <w:trPr>
          <w:trHeight w:val="360"/>
        </w:trPr>
        <w:tc>
          <w:tcPr>
            <w:tcW w:w="5675" w:type="dxa"/>
            <w:gridSpan w:val="3"/>
            <w:tcBorders>
              <w:top w:val="nil"/>
              <w:bottom w:val="nil"/>
            </w:tcBorders>
          </w:tcPr>
          <w:p w14:paraId="11ED81FA" w14:textId="7233ED1B" w:rsidR="00C167F9" w:rsidRPr="009E130B" w:rsidRDefault="00C167F9" w:rsidP="00C167F9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9E130B">
              <w:rPr>
                <w:rFonts w:asciiTheme="majorBidi" w:hAnsiTheme="majorBidi" w:cstheme="majorBidi"/>
                <w:b/>
                <w:sz w:val="24"/>
                <w:szCs w:val="24"/>
              </w:rPr>
              <w:t>Student ID:</w:t>
            </w:r>
            <w:r w:rsidR="00AC75AD">
              <w:rPr>
                <w:rFonts w:asciiTheme="majorBidi" w:hAnsiTheme="majorBidi" w:cstheme="majorBidi"/>
                <w:b/>
                <w:sz w:val="24"/>
                <w:szCs w:val="24"/>
              </w:rPr>
              <w:t xml:space="preserve"> </w:t>
            </w:r>
            <w:r w:rsidR="00AC75AD">
              <w:rPr>
                <w:rFonts w:ascii="Segoe UI" w:hAnsi="Segoe UI" w:cs="Segoe UI"/>
                <w:b/>
                <w:bCs/>
                <w:color w:val="242424"/>
                <w:shd w:val="clear" w:color="auto" w:fill="FFFFFF"/>
              </w:rPr>
              <w:t xml:space="preserve"> </w:t>
            </w:r>
            <w:sdt>
              <w:sdtPr>
                <w:rPr>
                  <w:rFonts w:ascii="Segoe UI" w:hAnsi="Segoe UI" w:cs="Segoe UI"/>
                  <w:b/>
                  <w:bCs/>
                  <w:color w:val="242424"/>
                  <w:shd w:val="clear" w:color="auto" w:fill="FFFFFF"/>
                </w:rPr>
                <w:alias w:val="Enter Student's ID"/>
                <w:tag w:val="Enter Student's ID"/>
                <w:id w:val="609705838"/>
                <w:placeholder>
                  <w:docPart w:val="E62C744C259E4F6D96CAB9E02690C76C"/>
                </w:placeholder>
                <w:showingPlcHdr/>
                <w:text/>
              </w:sdtPr>
              <w:sdtContent>
                <w:r w:rsidR="00AC75AD" w:rsidRPr="00FB30D2">
                  <w:rPr>
                    <w:rStyle w:val="PlaceholderText"/>
                  </w:rPr>
                  <w:t xml:space="preserve">Click </w:t>
                </w:r>
                <w:r w:rsidR="00AC75AD">
                  <w:rPr>
                    <w:rStyle w:val="PlaceholderText"/>
                  </w:rPr>
                  <w:t>to enter a student’s ID number.</w:t>
                </w:r>
              </w:sdtContent>
            </w:sdt>
            <w:r w:rsidR="00AC75AD" w:rsidRPr="009E130B">
              <w:rPr>
                <w:rFonts w:asciiTheme="majorBidi" w:hAnsiTheme="majorBidi" w:cstheme="majorBidi"/>
                <w:sz w:val="24"/>
                <w:szCs w:val="24"/>
              </w:rPr>
              <w:t xml:space="preserve">  </w:t>
            </w:r>
            <w:r w:rsidRPr="009E130B">
              <w:rPr>
                <w:rFonts w:asciiTheme="majorBidi" w:hAnsiTheme="majorBidi" w:cstheme="majorBidi"/>
                <w:sz w:val="24"/>
                <w:szCs w:val="24"/>
              </w:rPr>
              <w:t xml:space="preserve">  </w:t>
            </w:r>
            <w:r>
              <w:rPr>
                <w:rFonts w:asciiTheme="majorBidi" w:hAnsiTheme="majorBidi" w:cstheme="majorBidi"/>
                <w:b/>
                <w:sz w:val="24"/>
                <w:szCs w:val="24"/>
              </w:rPr>
              <w:t xml:space="preserve">                                                              </w:t>
            </w:r>
          </w:p>
        </w:tc>
        <w:tc>
          <w:tcPr>
            <w:tcW w:w="4952" w:type="dxa"/>
            <w:gridSpan w:val="4"/>
            <w:tcBorders>
              <w:top w:val="nil"/>
              <w:bottom w:val="nil"/>
            </w:tcBorders>
          </w:tcPr>
          <w:p w14:paraId="5FA00E0A" w14:textId="33B8CAB4" w:rsidR="00C167F9" w:rsidRPr="009E130B" w:rsidRDefault="00C167F9" w:rsidP="00C167F9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9E130B">
              <w:rPr>
                <w:rFonts w:asciiTheme="majorBidi" w:hAnsiTheme="majorBidi" w:cstheme="majorBidi"/>
                <w:b/>
                <w:sz w:val="24"/>
                <w:szCs w:val="24"/>
              </w:rPr>
              <w:t>Submission Date:</w:t>
            </w:r>
            <w:r>
              <w:rPr>
                <w:rFonts w:asciiTheme="majorBidi" w:hAnsiTheme="majorBidi" w:cstheme="majorBidi"/>
                <w:b/>
                <w:sz w:val="24"/>
                <w:szCs w:val="24"/>
              </w:rPr>
              <w:t xml:space="preserve">  </w:t>
            </w:r>
            <w:sdt>
              <w:sdtPr>
                <w:rPr>
                  <w:rFonts w:ascii="Arial Narrow" w:hAnsi="Arial Narrow" w:cs="Arial"/>
                  <w:bCs/>
                </w:rPr>
                <w:alias w:val="Select the date"/>
                <w:tag w:val="Select the date"/>
                <w:id w:val="2071768075"/>
                <w:placeholder>
                  <w:docPart w:val="0D5EC0702B864B32B5D5D46FB0405A33"/>
                </w:placeholder>
                <w:date w:fullDate="2026-01-01T00:00:00Z">
                  <w:dateFormat w:val="dd MMMM yyyy"/>
                  <w:lid w:val="en-US"/>
                  <w:storeMappedDataAs w:val="dateTime"/>
                  <w:calendar w:val="gregorian"/>
                </w:date>
              </w:sdtPr>
              <w:sdtContent>
                <w:r w:rsidR="00AC75AD">
                  <w:rPr>
                    <w:rFonts w:ascii="Arial Narrow" w:hAnsi="Arial Narrow" w:cs="Arial"/>
                    <w:bCs/>
                  </w:rPr>
                  <w:t>01 January 2026</w:t>
                </w:r>
              </w:sdtContent>
            </w:sdt>
            <w:r w:rsidR="00AC75AD">
              <w:rPr>
                <w:rFonts w:asciiTheme="majorBidi" w:hAnsiTheme="majorBidi" w:cstheme="majorBidi"/>
                <w:b/>
                <w:sz w:val="24"/>
                <w:szCs w:val="24"/>
              </w:rPr>
              <w:t xml:space="preserve"> </w:t>
            </w:r>
            <w:r>
              <w:rPr>
                <w:rFonts w:asciiTheme="majorBidi" w:hAnsiTheme="majorBidi" w:cstheme="majorBidi"/>
                <w:b/>
                <w:sz w:val="24"/>
                <w:szCs w:val="24"/>
              </w:rPr>
              <w:t xml:space="preserve">                                                         </w:t>
            </w:r>
          </w:p>
        </w:tc>
      </w:tr>
      <w:tr w:rsidR="00C167F9" w:rsidRPr="009E130B" w14:paraId="18F58EF5" w14:textId="77777777" w:rsidTr="00C167F9">
        <w:trPr>
          <w:trHeight w:val="450"/>
        </w:trPr>
        <w:tc>
          <w:tcPr>
            <w:tcW w:w="5675" w:type="dxa"/>
            <w:gridSpan w:val="3"/>
            <w:tcBorders>
              <w:top w:val="nil"/>
              <w:bottom w:val="single" w:sz="4" w:space="0" w:color="auto"/>
            </w:tcBorders>
          </w:tcPr>
          <w:p w14:paraId="42529DB5" w14:textId="43191148" w:rsidR="00C167F9" w:rsidRPr="009E130B" w:rsidRDefault="00C167F9" w:rsidP="00C167F9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9E130B">
              <w:rPr>
                <w:rFonts w:asciiTheme="majorBidi" w:hAnsiTheme="majorBidi" w:cstheme="majorBidi"/>
                <w:b/>
                <w:sz w:val="24"/>
                <w:szCs w:val="24"/>
              </w:rPr>
              <w:t>Degree:</w:t>
            </w:r>
            <w:r>
              <w:rPr>
                <w:rFonts w:asciiTheme="majorBidi" w:hAnsiTheme="majorBidi" w:cstheme="majorBidi"/>
                <w:b/>
                <w:sz w:val="24"/>
                <w:szCs w:val="24"/>
              </w:rPr>
              <w:t xml:space="preserve"> </w:t>
            </w:r>
            <w:r w:rsidR="00AC75AD">
              <w:rPr>
                <w:rFonts w:ascii="Arial Narrow" w:hAnsi="Arial Narrow" w:cs="Arial"/>
                <w:bCs/>
              </w:rPr>
              <w:t xml:space="preserve"> </w:t>
            </w:r>
            <w:sdt>
              <w:sdtPr>
                <w:rPr>
                  <w:rStyle w:val="Heading1Char"/>
                  <w:color w:val="808080"/>
                </w:rPr>
                <w:alias w:val="Select the type of degree or diploma"/>
                <w:tag w:val="Select the type of degree or diploma"/>
                <w:id w:val="738527990"/>
                <w:placeholder>
                  <w:docPart w:val="D1539E4B73DF4FD2A48D8C9D6ECC5DB4"/>
                </w:placeholder>
                <w:dropDownList>
                  <w:listItem w:displayText="________________________________" w:value="________________________________"/>
                  <w:listItem w:displayText="Bachelor of Arts in Arabic Language and Literature" w:value="Bachelor of Arts in Arabic Language and Literature"/>
                  <w:listItem w:displayText="Bachelor degree in Law " w:value="Bachelor degree in Law "/>
                  <w:listItem w:displayText="MSc in Public Law" w:value="MSc in Public Law"/>
                  <w:listItem w:displayText="MSc in Private Law" w:value="MSc in Private Law"/>
                  <w:listItem w:displayText="Master in Business Administration (MBA)" w:value="Master in Business Administration (MBA)"/>
                  <w:listItem w:displayText="Bachelor of Business Administration in Management - English" w:value="Bachelor of Business Administration in Management - English"/>
                  <w:listItem w:displayText="Diploma In Business Administration (Management)" w:value="Diploma In Business Administration (Management)"/>
                  <w:listItem w:displayText="Bachelor of Business Administration in Management Information Systems." w:value="Bachelor of Business Administration in Management Information Systems."/>
                  <w:listItem w:displayText="Bachelor in Internet and Information Technology" w:value="Bachelor in Internet and Information Technology"/>
                  <w:listItem w:displayText="Diploma of Business Administration in Management Information Systems." w:value="Diploma of Business Administration in Management Information Systems."/>
                  <w:listItem w:displayText="Diploma in Internet and Information Technology" w:value="Diploma in Internet and Information Technology"/>
                  <w:listItem w:displayText="بكالوريوس في ادارة الوثائق والمحفوظات" w:value="بكالوريوس في ادارة الوثائق والمحفوظات"/>
                  <w:listItem w:displayText="دبلوم في ادارة الوثائق والمحفوظات" w:value="دبلوم في ادارة الوثائق والمحفوظات"/>
                  <w:listItem w:displayText="Bachelor of Business Administration in Team Entrepreneurship." w:value="Bachelor of Business Administration in Team Entrepreneurship."/>
                  <w:listItem w:displayText="Bachelor of Science in Construction Project Management" w:value="Bachelor of Science in Construction Project Management"/>
                  <w:listItem w:displayText="Bachelor of Engineering in Civil Engineering" w:value="Bachelor of Engineering in Civil Engineering"/>
                  <w:listItem w:displayText="Bachelor of Engineering in Environmental Engineering" w:value="Bachelor of Engineering in Environmental Engineering"/>
                  <w:listItem w:displayText="Bachelor of Science in Quantity Surveying and Commercial Management" w:value="Bachelor of Science in Quantity Surveying and Commercial Management"/>
                  <w:listItem w:displayText="Bachelor of Science in Water Engineering" w:value="Bachelor of Science in Water Engineering"/>
                  <w:listItem w:displayText="Diploma in Construction Project Management" w:value="Diploma in Construction Project Management"/>
                  <w:listItem w:displayText="Diploma in Civil Engineering" w:value="Diploma in Civil Engineering"/>
                  <w:listItem w:displayText="Diploma in Environmental Engineering" w:value="Diploma in Environmental Engineering"/>
                  <w:listItem w:displayText="Diploma in Quantity Surveying and Commercial Management" w:value="Diploma in Quantity Surveying and Commercial Management"/>
                  <w:listItem w:displayText="Bachelor of Engineering in Electronics and Communications Engineering" w:value="Bachelor of Engineering in Electronics and Communications Engineering"/>
                  <w:listItem w:displayText="Bachelor of Technology in Electrical Engineering" w:value="Bachelor of Technology in Electrical Engineering"/>
                  <w:listItem w:displayText="Diploma in Electronics and Communications Engineering" w:value="Diploma in Electronics and Communications Engineering"/>
                  <w:listItem w:displayText="Master of Science in Engineering Management" w:value="Master of Science in Engineering Management"/>
                  <w:listItem w:displayText="Diploma in food science and human nutrition" w:value="Diploma in food science and human nutrition"/>
                  <w:listItem w:displayText="Bachelor in Food Science and Human Nutrition." w:value="Bachelor in Food Science and Human Nutrition."/>
                  <w:listItem w:displayText="Bachelor in Applied Human Nutrition &amp; Dietetic" w:value="Bachelor in Applied Human Nutrition &amp; Dietetic"/>
                  <w:listItem w:displayText="Bachelor of Veterinary Medicine" w:value="Bachelor of Veterinary Medicine"/>
                  <w:listItem w:displayText="Bachelor of Science in Cybersecurity" w:value="Bachelor of Science in Cybersecurity"/>
                  <w:listItem w:displayText="Diploma in Cybersecurity" w:value="Diploma in Cybersecurity"/>
                  <w:listItem w:displayText="Bachelor of Science in Industrial Chemistry" w:value="Bachelor of Science in Industrial Chemistry"/>
                  <w:listItem w:displayText="Diploma in Industrial Chemistry" w:value="Diploma in Industrial Chemistry"/>
                  <w:listItem w:displayText="Bachelor in Medical Lab Sciences" w:value="Bachelor in Medical Lab Sciences"/>
                  <w:listItem w:displayText="Advanced diploma in Medical Lab Sciences" w:value="Advanced diploma in Medical Lab Sciences"/>
                  <w:listItem w:displayText="Bachelor of Public Health" w:value="Bachelor of Public Health"/>
                  <w:listItem w:displayText="Diploma in food science and human nutrition(Frozen Program)" w:value="Diploma in food science and human nutrition(Frozen Program)"/>
                  <w:listItem w:displayText="BSc in food science and human nutrition(Frozen Program)" w:value="BSc in food science and human nutrition(Frozen Program)"/>
                  <w:listItem w:displayText="Diploma in Marine Science and Fisheries(Frozen Program)" w:value="Diploma in Marine Science and Fisheries(Frozen Program)"/>
                  <w:listItem w:displayText="BSc in Marine Science and Fisheries(Frozen Program)" w:value="BSc in Marine Science and Fisheries(Frozen Program)"/>
                  <w:listItem w:displayText="Bachelor of Education: Basic Education; Field 1" w:value="Bachelor of Education: Basic Education; Field 1"/>
                  <w:listItem w:displayText="Bachelor of Education: Basic Education; Field 2" w:value="Bachelor of Education: Basic Education; Field 2"/>
                  <w:listItem w:displayText="Bachelor of Educationn in Mathematics" w:value="Bachelor of Educationn in Mathematics"/>
                  <w:listItem w:displayText="Educational Diploma" w:value="Educational Diploma"/>
                  <w:listItem w:displayText="Master of Education in Curriculum and Teaching Methods of  (Islamic Education, Arabic, Social Studies, Mathematics, Science)" w:value="Master of Education in Curriculum and Teaching Methods of  (Islamic Education, Arabic, Social Studies, Mathematics, Science)"/>
                  <w:listItem w:displayText="Department of Education Staff Directory" w:value="Department of Education Staff Directory"/>
                  <w:listItem w:displayText="Bachelor of Arts in Counseling" w:value="Bachelor of Arts in Counseling"/>
                  <w:listItem w:displayText="Department of Psychology Staff Directory" w:value="Department of Psychology Staff Directory"/>
                  <w:listItem w:displayText="Diploma of Arabic language and Literature" w:value="Diploma of Arabic language and Literature"/>
                  <w:listItem w:displayText="Bachelor of Arts in Arabic language and Literature" w:value="Bachelor of Arts in Arabic language and Literature"/>
                  <w:listItem w:displayText="Department of Arabic Language and Literature Staff Directory" w:value="Department of Arabic Language and Literature Staff Directory"/>
                  <w:listItem w:displayText="Department of Humanities Staff Directory" w:value="Department of Humanities Staff Directory"/>
                  <w:listItem w:displayText="دبلوم التأهيل التربوي" w:value="دبلوم التأهيل التربوي"/>
                  <w:listItem w:displayText="ماجستير التربية في المناهج وطرق التدريس (خمسة تخصصات)" w:value="ماجستير التربية في المناهج وطرق التدريس (خمسة تخصصات)"/>
                  <w:listItem w:displayText="بكالوريوس الآداب في الإرشاد النفسي" w:value="بكالوريوس الآداب في الإرشاد النفسي"/>
                  <w:listItem w:displayText="Master’s in education Specialty Educational Psychology" w:value="Master’s in education Specialty Educational Psychology"/>
                  <w:listItem w:displayText="Master’s in education Specialty Counselling" w:value="Master’s in education Specialty Counselling"/>
                  <w:listItem w:displayText="Master’s in education Specialty Measurement and Evaluation" w:value="Master’s in education Specialty Measurement and Evaluation"/>
                  <w:listItem w:displayText="بكالوريوس الآداب في اللغة العربية وآدابها" w:value="بكالوريوس الآداب في اللغة العربية وآدابها"/>
                  <w:listItem w:displayText="دبلوم الآداب في اللغة العربية" w:value="دبلوم الآداب في اللغة العربية"/>
                  <w:listItem w:displayText="بكالوريوس في القانون" w:value="بكالوريوس في القانون"/>
                  <w:listItem w:displayText="English Pre-intermediate" w:value="English Pre-intermediate"/>
                  <w:listItem w:displayText="English intermediate" w:value="English intermediate"/>
                  <w:listItem w:displayText="English Advance" w:value="English Advance"/>
                  <w:listItem w:displayText="Basic Math (Eng)" w:value="Basic Math (Eng)"/>
                  <w:listItem w:displayText="Basic Math (Arabic)" w:value="Basic Math (Arabic)"/>
                  <w:listItem w:displayText="Pure Math (Eng)" w:value="Pure Math (Eng)"/>
                  <w:listItem w:displayText="Pure Math (Arabic)" w:value="Pure Math (Arabic)"/>
                  <w:listItem w:displayText="Applied Math (Eng)" w:value="Applied Math (Eng)"/>
                  <w:listItem w:displayText="Applied Math (Arabic)" w:value="Applied Math (Arabic)"/>
                  <w:listItem w:displayText="Information Technology 1 (IT1)" w:value="Information Technology 1 (IT1)"/>
                  <w:listItem w:displayText="Information Technology 2 (IT2)" w:value="Information Technology 2 (IT2)"/>
                  <w:listItem w:displayText="Information Technology 1 (IT1)-Arabic" w:value="Information Technology 1 (IT1)-Arabic"/>
                  <w:listItem w:displayText="Information Technology 2 (IT2)-Arabic" w:value="Information Technology 2 (IT2)-Arabic"/>
                  <w:listItem w:displayText="Bachelor of Law" w:value="Bachelor of Law"/>
                  <w:listItem w:displayText="Bachelor in Accounting and Finance " w:value="Bachelor in Accounting and Finance "/>
                  <w:listItem w:displayText="Education in Mathematics" w:value="Education in Mathematics"/>
                  <w:listItem w:displayText="العلوم في الرياضيات" w:value="العلوم في الرياضيات"/>
                  <w:listItem w:displayText="Bachelor Education in Arabic Language" w:value="Bachelor Education in Arabic Language"/>
                  <w:listItem w:displayText="Education in English" w:value="Education in English"/>
                  <w:listItem w:displayText="Bachelor in Management-Arabic" w:value="Bachelor in Management-Arabic"/>
                  <w:listItem w:displayText="Education in Physics" w:value="Education in Physics"/>
                </w:dropDownList>
              </w:sdtPr>
              <w:sdtContent>
                <w:r w:rsidR="00AC75AD" w:rsidRPr="003D6E3D">
                  <w:rPr>
                    <w:rStyle w:val="Heading1Char"/>
                    <w:color w:val="808080"/>
                  </w:rPr>
                  <w:t xml:space="preserve"> </w:t>
                </w:r>
                <w:r w:rsidR="00AC75AD" w:rsidRPr="00AC75AD">
                  <w:rPr>
                    <w:rStyle w:val="Heading1Char"/>
                    <w:color w:val="808080"/>
                    <w:sz w:val="22"/>
                    <w:szCs w:val="22"/>
                  </w:rPr>
                  <w:t xml:space="preserve">Click to </w:t>
                </w:r>
                <w:r w:rsidR="00AC75AD">
                  <w:rPr>
                    <w:rStyle w:val="Heading1Char"/>
                    <w:color w:val="808080"/>
                    <w:sz w:val="22"/>
                    <w:szCs w:val="22"/>
                  </w:rPr>
                  <w:t>enter a type of degree</w:t>
                </w:r>
                <w:r w:rsidR="00AC75AD" w:rsidRPr="00AC75AD">
                  <w:rPr>
                    <w:rStyle w:val="Heading1Char"/>
                    <w:color w:val="808080"/>
                    <w:sz w:val="22"/>
                    <w:szCs w:val="22"/>
                  </w:rPr>
                  <w:t>.</w:t>
                </w:r>
                <w:r w:rsidR="00AC75AD" w:rsidRPr="00AC75AD">
                  <w:rPr>
                    <w:rStyle w:val="Heading1Char"/>
                    <w:color w:val="808080"/>
                  </w:rPr>
                  <w:t xml:space="preserve"> </w:t>
                </w:r>
              </w:sdtContent>
            </w:sdt>
            <w:r>
              <w:rPr>
                <w:rFonts w:asciiTheme="majorBidi" w:hAnsiTheme="majorBidi" w:cstheme="majorBidi"/>
                <w:b/>
                <w:sz w:val="24"/>
                <w:szCs w:val="24"/>
              </w:rPr>
              <w:t xml:space="preserve">                                                         </w:t>
            </w:r>
          </w:p>
        </w:tc>
        <w:tc>
          <w:tcPr>
            <w:tcW w:w="4952" w:type="dxa"/>
            <w:gridSpan w:val="4"/>
            <w:tcBorders>
              <w:top w:val="nil"/>
              <w:bottom w:val="single" w:sz="4" w:space="0" w:color="auto"/>
            </w:tcBorders>
          </w:tcPr>
          <w:p w14:paraId="7678F255" w14:textId="4643D39C" w:rsidR="00C167F9" w:rsidRPr="009E130B" w:rsidRDefault="00C167F9" w:rsidP="00C167F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C167F9" w:rsidRPr="009E130B" w14:paraId="381A6F9C" w14:textId="77777777" w:rsidTr="00C167F9">
        <w:trPr>
          <w:trHeight w:val="139"/>
        </w:trPr>
        <w:tc>
          <w:tcPr>
            <w:tcW w:w="567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F7A0C05" w14:textId="77777777" w:rsidR="00C167F9" w:rsidRPr="000B5747" w:rsidRDefault="00C167F9" w:rsidP="00C167F9">
            <w:pPr>
              <w:rPr>
                <w:rFonts w:asciiTheme="majorBidi" w:hAnsiTheme="majorBidi" w:cstheme="majorBidi"/>
                <w:b/>
              </w:rPr>
            </w:pPr>
          </w:p>
        </w:tc>
        <w:tc>
          <w:tcPr>
            <w:tcW w:w="4952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82BEC71" w14:textId="7224ABCD" w:rsidR="00C167F9" w:rsidRPr="000B5747" w:rsidRDefault="00C167F9" w:rsidP="00C167F9">
            <w:pPr>
              <w:rPr>
                <w:rFonts w:asciiTheme="majorBidi" w:hAnsiTheme="majorBidi" w:cstheme="majorBidi"/>
              </w:rPr>
            </w:pPr>
          </w:p>
        </w:tc>
      </w:tr>
      <w:tr w:rsidR="00C167F9" w:rsidRPr="009E130B" w14:paraId="35C6FA78" w14:textId="77777777" w:rsidTr="00C167F9">
        <w:trPr>
          <w:trHeight w:val="350"/>
        </w:trPr>
        <w:tc>
          <w:tcPr>
            <w:tcW w:w="5675" w:type="dxa"/>
            <w:gridSpan w:val="3"/>
            <w:tcBorders>
              <w:bottom w:val="nil"/>
            </w:tcBorders>
          </w:tcPr>
          <w:p w14:paraId="6938953A" w14:textId="19F9D9B3" w:rsidR="00C167F9" w:rsidRPr="009E130B" w:rsidRDefault="00C167F9" w:rsidP="00C167F9">
            <w:pPr>
              <w:rPr>
                <w:rFonts w:asciiTheme="majorBidi" w:hAnsiTheme="majorBidi" w:cstheme="majorBidi"/>
                <w:b/>
                <w:sz w:val="24"/>
                <w:szCs w:val="24"/>
              </w:rPr>
            </w:pPr>
            <w:r w:rsidRPr="000B5747">
              <w:rPr>
                <w:rFonts w:asciiTheme="majorBidi" w:hAnsiTheme="majorBidi" w:cstheme="majorBidi"/>
                <w:b/>
                <w:sz w:val="24"/>
                <w:szCs w:val="24"/>
              </w:rPr>
              <w:t>PRE</w:t>
            </w:r>
            <w:r w:rsidR="00857D36">
              <w:rPr>
                <w:rFonts w:asciiTheme="majorBidi" w:hAnsiTheme="majorBidi" w:cstheme="majorBidi"/>
                <w:b/>
                <w:sz w:val="24"/>
                <w:szCs w:val="24"/>
              </w:rPr>
              <w:t>V</w:t>
            </w:r>
            <w:r w:rsidRPr="000B5747">
              <w:rPr>
                <w:rFonts w:asciiTheme="majorBidi" w:hAnsiTheme="majorBidi" w:cstheme="majorBidi"/>
                <w:b/>
                <w:sz w:val="24"/>
                <w:szCs w:val="24"/>
              </w:rPr>
              <w:t>IOUS MAJOR INFO</w:t>
            </w:r>
            <w:r w:rsidRPr="009E130B">
              <w:rPr>
                <w:rFonts w:asciiTheme="majorBidi" w:hAnsiTheme="majorBidi" w:cstheme="majorBidi"/>
                <w:b/>
                <w:sz w:val="24"/>
                <w:szCs w:val="24"/>
              </w:rPr>
              <w:t xml:space="preserve">                                                      </w:t>
            </w:r>
          </w:p>
        </w:tc>
        <w:tc>
          <w:tcPr>
            <w:tcW w:w="4952" w:type="dxa"/>
            <w:gridSpan w:val="4"/>
            <w:tcBorders>
              <w:bottom w:val="nil"/>
            </w:tcBorders>
          </w:tcPr>
          <w:p w14:paraId="3AC1BEF1" w14:textId="299F6D48" w:rsidR="00C167F9" w:rsidRPr="009E130B" w:rsidRDefault="007252D0" w:rsidP="00C167F9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1C75800C" wp14:editId="688E4E50">
                      <wp:simplePos x="0" y="0"/>
                      <wp:positionH relativeFrom="column">
                        <wp:posOffset>2319655</wp:posOffset>
                      </wp:positionH>
                      <wp:positionV relativeFrom="paragraph">
                        <wp:posOffset>32385</wp:posOffset>
                      </wp:positionV>
                      <wp:extent cx="109220" cy="139065"/>
                      <wp:effectExtent l="0" t="0" r="24130" b="13335"/>
                      <wp:wrapNone/>
                      <wp:docPr id="738525114" name="Oval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9220" cy="139065"/>
                              </a:xfrm>
                              <a:prstGeom prst="ellipse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2D24332F" id="Oval 1" o:spid="_x0000_s1026" style="position:absolute;margin-left:182.65pt;margin-top:2.55pt;width:8.6pt;height:10.9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" filled="f" strokecolor="#172c51" strokeweight="1pt">
                      <v:stroke joinstyle="miter"/>
                    </v:oval>
                  </w:pict>
                </mc:Fallback>
              </mc:AlternateContent>
            </w:r>
            <w:r>
              <w:rPr>
                <w:rFonts w:asciiTheme="majorBidi" w:hAnsiTheme="majorBidi" w:cstheme="majorBidi"/>
                <w:b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5805BC17" wp14:editId="755F2CFD">
                      <wp:simplePos x="0" y="0"/>
                      <wp:positionH relativeFrom="column">
                        <wp:posOffset>1057275</wp:posOffset>
                      </wp:positionH>
                      <wp:positionV relativeFrom="paragraph">
                        <wp:posOffset>36195</wp:posOffset>
                      </wp:positionV>
                      <wp:extent cx="109220" cy="139065"/>
                      <wp:effectExtent l="0" t="0" r="24130" b="13335"/>
                      <wp:wrapNone/>
                      <wp:docPr id="1932757612" name="Oval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9220" cy="139065"/>
                              </a:xfrm>
                              <a:prstGeom prst="ellipse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2939E8A9" id="Oval 1" o:spid="_x0000_s1026" style="position:absolute;margin-left:83.25pt;margin-top:2.85pt;width:8.6pt;height:10.9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" filled="f" strokecolor="#030e13 [484]" strokeweight="1pt">
                      <v:stroke joinstyle="miter"/>
                    </v:oval>
                  </w:pict>
                </mc:Fallback>
              </mc:AlternateContent>
            </w:r>
            <w:r w:rsidR="00C646D6">
              <w:rPr>
                <w:rFonts w:asciiTheme="majorBidi" w:hAnsiTheme="majorBidi" w:cstheme="majorBidi"/>
                <w:b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767234E5" wp14:editId="294A9831">
                      <wp:simplePos x="0" y="0"/>
                      <wp:positionH relativeFrom="column">
                        <wp:posOffset>10160</wp:posOffset>
                      </wp:positionH>
                      <wp:positionV relativeFrom="paragraph">
                        <wp:posOffset>41275</wp:posOffset>
                      </wp:positionV>
                      <wp:extent cx="109220" cy="139065"/>
                      <wp:effectExtent l="0" t="0" r="24130" b="13335"/>
                      <wp:wrapNone/>
                      <wp:docPr id="1905671481" name="Oval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9220" cy="139065"/>
                              </a:xfrm>
                              <a:prstGeom prst="ellipse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F336E3B" id="Oval 1" o:spid="_x0000_s1026" style="position:absolute;margin-left:.8pt;margin-top:3.25pt;width:8.6pt;height:10.9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" filled="f" strokecolor="#172c51" strokeweight="1pt">
                      <v:stroke joinstyle="miter"/>
                    </v:oval>
                  </w:pict>
                </mc:Fallback>
              </mc:AlternateContent>
            </w:r>
            <w:r w:rsidR="00B000D2">
              <w:rPr>
                <w:rFonts w:asciiTheme="majorBidi" w:hAnsiTheme="majorBidi" w:cstheme="majorBidi"/>
                <w:b/>
                <w:sz w:val="24"/>
                <w:szCs w:val="24"/>
              </w:rPr>
              <w:t xml:space="preserve"> </w:t>
            </w:r>
            <w:r>
              <w:rPr>
                <w:rFonts w:asciiTheme="majorBidi" w:hAnsiTheme="majorBidi" w:cstheme="majorBidi"/>
                <w:b/>
                <w:sz w:val="24"/>
                <w:szCs w:val="24"/>
              </w:rPr>
              <w:t xml:space="preserve">  </w:t>
            </w:r>
            <w:r w:rsidR="00B000D2">
              <w:rPr>
                <w:rFonts w:asciiTheme="majorBidi" w:hAnsiTheme="majorBidi" w:cstheme="majorBidi"/>
                <w:b/>
                <w:sz w:val="24"/>
                <w:szCs w:val="24"/>
              </w:rPr>
              <w:t xml:space="preserve"> </w:t>
            </w:r>
            <w:r w:rsidR="00C167F9" w:rsidRPr="009E130B">
              <w:rPr>
                <w:rFonts w:asciiTheme="majorBidi" w:hAnsiTheme="majorBidi" w:cstheme="majorBidi"/>
                <w:b/>
                <w:sz w:val="24"/>
                <w:szCs w:val="24"/>
              </w:rPr>
              <w:t>Diploma</w:t>
            </w:r>
            <w:r w:rsidR="00C167F9" w:rsidRPr="009E130B">
              <w:rPr>
                <w:rFonts w:asciiTheme="majorBidi" w:hAnsiTheme="majorBidi" w:cstheme="majorBidi"/>
                <w:b/>
                <w:sz w:val="24"/>
                <w:szCs w:val="24"/>
                <w:rtl/>
              </w:rPr>
              <w:t xml:space="preserve">  </w:t>
            </w:r>
            <w:r w:rsidR="00624816">
              <w:rPr>
                <w:rFonts w:asciiTheme="majorBidi" w:hAnsiTheme="majorBidi" w:cstheme="majorBidi"/>
                <w:sz w:val="24"/>
                <w:szCs w:val="24"/>
              </w:rPr>
              <w:t xml:space="preserve">  </w:t>
            </w:r>
            <w:r w:rsidR="00C167F9" w:rsidRPr="009E130B">
              <w:rPr>
                <w:rFonts w:asciiTheme="majorBidi" w:hAnsiTheme="majorBidi" w:cstheme="majorBidi"/>
                <w:b/>
                <w:sz w:val="24"/>
                <w:szCs w:val="24"/>
                <w:rtl/>
              </w:rPr>
              <w:t xml:space="preserve">     </w:t>
            </w:r>
            <w:r w:rsidR="00460EA1">
              <w:rPr>
                <w:rFonts w:asciiTheme="majorBidi" w:hAnsiTheme="majorBidi" w:cstheme="majorBidi"/>
                <w:b/>
                <w:sz w:val="24"/>
                <w:szCs w:val="24"/>
              </w:rPr>
              <w:t xml:space="preserve">  </w:t>
            </w:r>
            <w:r>
              <w:rPr>
                <w:rFonts w:asciiTheme="majorBidi" w:hAnsiTheme="majorBidi" w:cstheme="majorBidi"/>
                <w:b/>
                <w:sz w:val="24"/>
                <w:szCs w:val="24"/>
              </w:rPr>
              <w:t xml:space="preserve">  </w:t>
            </w:r>
            <w:r w:rsidR="00C167F9" w:rsidRPr="009E130B">
              <w:rPr>
                <w:rFonts w:asciiTheme="majorBidi" w:hAnsiTheme="majorBidi" w:cstheme="majorBidi"/>
                <w:b/>
                <w:sz w:val="24"/>
                <w:szCs w:val="24"/>
              </w:rPr>
              <w:t>Bachelors</w:t>
            </w:r>
            <w:r w:rsidR="00FF4E23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r w:rsidR="00C167F9" w:rsidRPr="009E130B">
              <w:rPr>
                <w:rFonts w:asciiTheme="majorBidi" w:hAnsiTheme="majorBidi" w:cstheme="majorBidi"/>
                <w:b/>
                <w:sz w:val="24"/>
                <w:szCs w:val="24"/>
                <w:rtl/>
              </w:rPr>
              <w:t xml:space="preserve"> </w:t>
            </w:r>
            <w:r w:rsidR="00B000D2">
              <w:rPr>
                <w:rFonts w:asciiTheme="majorBidi" w:hAnsiTheme="majorBidi" w:cstheme="majorBidi"/>
                <w:sz w:val="24"/>
                <w:szCs w:val="24"/>
              </w:rPr>
              <w:t xml:space="preserve">   </w:t>
            </w:r>
            <w:r w:rsidR="00B000D2" w:rsidRPr="009E130B">
              <w:rPr>
                <w:rFonts w:asciiTheme="majorBidi" w:hAnsiTheme="majorBidi" w:cstheme="majorBidi"/>
                <w:b/>
                <w:sz w:val="24"/>
                <w:szCs w:val="24"/>
                <w:rtl/>
              </w:rPr>
              <w:t xml:space="preserve"> </w:t>
            </w:r>
            <w:r w:rsidR="00C167F9" w:rsidRPr="009E130B">
              <w:rPr>
                <w:rFonts w:asciiTheme="majorBidi" w:hAnsiTheme="majorBidi" w:cstheme="majorBidi"/>
                <w:b/>
                <w:sz w:val="24"/>
                <w:szCs w:val="24"/>
                <w:rtl/>
              </w:rPr>
              <w:t xml:space="preserve">    </w:t>
            </w:r>
            <w:r w:rsidR="006762E3">
              <w:rPr>
                <w:rFonts w:asciiTheme="majorBidi" w:hAnsiTheme="majorBidi" w:cstheme="majorBidi"/>
                <w:b/>
                <w:sz w:val="24"/>
                <w:szCs w:val="24"/>
              </w:rPr>
              <w:t xml:space="preserve">  </w:t>
            </w:r>
            <w:r>
              <w:rPr>
                <w:rFonts w:asciiTheme="majorBidi" w:hAnsiTheme="majorBidi" w:cstheme="majorBidi"/>
                <w:b/>
                <w:sz w:val="24"/>
                <w:szCs w:val="24"/>
              </w:rPr>
              <w:t xml:space="preserve">    </w:t>
            </w:r>
            <w:r w:rsidR="00C167F9" w:rsidRPr="009E130B">
              <w:rPr>
                <w:rFonts w:asciiTheme="majorBidi" w:hAnsiTheme="majorBidi" w:cstheme="majorBidi"/>
                <w:b/>
                <w:sz w:val="24"/>
                <w:szCs w:val="24"/>
              </w:rPr>
              <w:t>higher Education</w:t>
            </w:r>
          </w:p>
        </w:tc>
      </w:tr>
      <w:tr w:rsidR="00C167F9" w:rsidRPr="009E130B" w14:paraId="61D216A5" w14:textId="77777777" w:rsidTr="00C167F9">
        <w:trPr>
          <w:trHeight w:val="450"/>
        </w:trPr>
        <w:tc>
          <w:tcPr>
            <w:tcW w:w="5675" w:type="dxa"/>
            <w:gridSpan w:val="3"/>
            <w:tcBorders>
              <w:top w:val="nil"/>
              <w:bottom w:val="nil"/>
            </w:tcBorders>
          </w:tcPr>
          <w:p w14:paraId="2D839C0C" w14:textId="5345232C" w:rsidR="00C167F9" w:rsidRPr="009E130B" w:rsidRDefault="00C167F9" w:rsidP="00C167F9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9E130B">
              <w:rPr>
                <w:rFonts w:asciiTheme="majorBidi" w:hAnsiTheme="majorBidi" w:cstheme="majorBidi"/>
                <w:b/>
                <w:sz w:val="24"/>
                <w:szCs w:val="24"/>
              </w:rPr>
              <w:t>Major name:</w:t>
            </w:r>
            <w:r w:rsidR="000C3AF3">
              <w:rPr>
                <w:rFonts w:asciiTheme="majorBidi" w:hAnsiTheme="majorBidi" w:cstheme="majorBidi"/>
                <w:b/>
                <w:sz w:val="24"/>
                <w:szCs w:val="24"/>
              </w:rPr>
              <w:t xml:space="preserve"> </w:t>
            </w:r>
            <w:r w:rsidRPr="009E130B">
              <w:rPr>
                <w:rFonts w:asciiTheme="majorBidi" w:hAnsiTheme="majorBidi" w:cstheme="majorBidi"/>
                <w:b/>
                <w:sz w:val="24"/>
                <w:szCs w:val="24"/>
              </w:rPr>
              <w:t xml:space="preserve"> </w:t>
            </w:r>
            <w:r>
              <w:rPr>
                <w:rFonts w:asciiTheme="majorBidi" w:hAnsiTheme="majorBidi" w:cstheme="majorBidi"/>
                <w:b/>
                <w:sz w:val="24"/>
                <w:szCs w:val="24"/>
              </w:rPr>
              <w:t xml:space="preserve">                                                            </w:t>
            </w:r>
            <w:r w:rsidRPr="009E130B">
              <w:rPr>
                <w:rFonts w:asciiTheme="majorBidi" w:hAnsiTheme="majorBidi" w:cstheme="majorBidi"/>
                <w:b/>
                <w:sz w:val="24"/>
                <w:szCs w:val="24"/>
              </w:rPr>
              <w:t xml:space="preserve">                                                                   </w:t>
            </w:r>
          </w:p>
        </w:tc>
        <w:tc>
          <w:tcPr>
            <w:tcW w:w="4952" w:type="dxa"/>
            <w:gridSpan w:val="4"/>
            <w:tcBorders>
              <w:top w:val="nil"/>
              <w:bottom w:val="nil"/>
            </w:tcBorders>
          </w:tcPr>
          <w:p w14:paraId="2D0632A8" w14:textId="44880D3B" w:rsidR="00C167F9" w:rsidRPr="009E130B" w:rsidRDefault="00C167F9" w:rsidP="00C167F9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9E130B">
              <w:rPr>
                <w:rFonts w:asciiTheme="majorBidi" w:hAnsiTheme="majorBidi" w:cstheme="majorBidi"/>
                <w:b/>
                <w:sz w:val="24"/>
                <w:szCs w:val="24"/>
              </w:rPr>
              <w:t>University/</w:t>
            </w:r>
            <w:r w:rsidR="002F50A6">
              <w:rPr>
                <w:rFonts w:asciiTheme="majorBidi" w:hAnsiTheme="majorBidi" w:cstheme="majorBidi"/>
                <w:b/>
                <w:sz w:val="24"/>
                <w:szCs w:val="24"/>
              </w:rPr>
              <w:t>C</w:t>
            </w:r>
            <w:r w:rsidRPr="009E130B">
              <w:rPr>
                <w:rFonts w:asciiTheme="majorBidi" w:hAnsiTheme="majorBidi" w:cstheme="majorBidi"/>
                <w:b/>
                <w:sz w:val="24"/>
                <w:szCs w:val="24"/>
              </w:rPr>
              <w:t>ollege:</w:t>
            </w:r>
            <w:bookmarkStart w:id="1" w:name="_Hlk147228953"/>
            <w:r w:rsidR="00E23FB0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sdt>
              <w:sdtPr>
                <w:rPr>
                  <w:rFonts w:ascii="Arial" w:hAnsi="Arial" w:cs="Arial"/>
                  <w:b/>
                  <w:sz w:val="24"/>
                  <w:szCs w:val="24"/>
                </w:rPr>
                <w:id w:val="107930941"/>
                <w:lock w:val="contentLocked"/>
                <w:placeholder>
                  <w:docPart w:val="B35A03FE69F243CDA3BFACC3545C6CD4"/>
                </w:placeholder>
                <w:group/>
              </w:sdtPr>
              <w:sdtEndPr>
                <w:rPr>
                  <w:rFonts w:ascii="Arial Narrow" w:hAnsi="Arial Narrow"/>
                  <w:b w:val="0"/>
                  <w:bCs/>
                  <w:sz w:val="22"/>
                  <w:szCs w:val="22"/>
                </w:rPr>
              </w:sdtEndPr>
              <w:sdtContent>
                <w:sdt>
                  <w:sdtPr>
                    <w:rPr>
                      <w:rFonts w:ascii="Arial Narrow" w:hAnsi="Arial Narrow" w:cs="Arial"/>
                      <w:bCs/>
                    </w:rPr>
                    <w:alias w:val="Choose the University or College"/>
                    <w:tag w:val="Choose the University"/>
                    <w:id w:val="177471233"/>
                    <w:placeholder>
                      <w:docPart w:val="03D69141CB204511A315E0BDDAFF95EE"/>
                    </w:placeholder>
                    <w:showingPlcHdr/>
                    <w:dropDownList>
                      <w:listItem w:value="________________________________"/>
                      <w:listItem w:displayText="ABRI COLLEGE OF TECHNOLOGY" w:value="ABRI COLLEGE OF TECHNOLOGY"/>
                      <w:listItem w:displayText="AIR FORCE TECHNICAL COLLEGE" w:value="AIR FORCE TECHNICAL COLLEGE"/>
                      <w:listItem w:displayText="AL DHAHIRA NURSING INSTITUTE" w:value="AL DHAHIRA NURSING INSTITUTE"/>
                      <w:listItem w:displayText="AL BAYAN COLLEGE" w:value="AL BAYAN COLLEGE"/>
                      <w:listItem w:displayText="AL-SHARQIYAH UNIVERSITY" w:value="AL-SHARQIYAH UNIVERSITY"/>
                      <w:listItem w:displayText="AL-BURAIMI COLLEGE " w:value="AL-BURAIMI COLLEGE "/>
                      <w:listItem w:displayText="AL-BURAIMI UNIVERSITY" w:value="AL-BURAIMI UNIVERSITY"/>
                      <w:listItem w:displayText="AL-KHABORAH VOCATIONAL COLLEGE FOR MARINE SCIENCES" w:value="AL-KHABORAH VOCATIONAL COLLEGE FOR MARINE SCIENCES"/>
                      <w:listItem w:displayText="AL-ZAHRA COLLEGE" w:value="AL-ZAHRA COLLEGE"/>
                      <w:listItem w:displayText="ALBURAIMI VOCATIONAL TRAINING CENTER" w:value="ALBURAIMI VOCATIONAL TRAINING CENTER"/>
                      <w:listItem w:displayText="ALDAKHILIA NURSING INSTITUTE" w:value="ALDAKHILIA NURSING INSTITUTE"/>
                      <w:listItem w:displayText="ARAB OPEN UNIVERSITY" w:value="ARAB OPEN UNIVERSITY"/>
                      <w:listItem w:displayText="CALEDONIAN COLLEGE OF ENGINEERING" w:value="CALEDONIAN COLLEGE OF ENGINEERING"/>
                      <w:listItem w:displayText="COLLEGE OF BANKING &amp; FINANCIAL STUDIES" w:value="COLLEGE OF BANKING &amp; FINANCIAL STUDIES"/>
                      <w:listItem w:displayText="COMMAND AND STAFF COLLEGE" w:value="COMMAND AND STAFF COLLEGE"/>
                      <w:listItem w:displayText="DHOFAR UNIVERSITY" w:value="DHOFAR UNIVERSITY"/>
                      <w:listItem w:displayText="GERMAN UNIVERSITY OF TECHNOLOGY IN OMAN" w:value="GERMAN UNIVERSITY OF TECHNOLOGY IN OMAN"/>
                      <w:listItem w:displayText="GLOBAL COLLEGE OF ENGINEERING AND TECHNOLOGY" w:value="GLOBAL COLLEGE OF ENGINEERING AND TECHNOLOGY"/>
                      <w:listItem w:displayText="GULF COLLEGE" w:value="GULF COLLEGE"/>
                      <w:listItem w:displayText="IBRA COLLEGE OF TECHNOLOGY" w:value="IBRA COLLEGE OF TECHNOLOGY"/>
                      <w:listItem w:displayText="IBRA NURSING INSTITUTE" w:value="IBRA NURSING INSTITUTE"/>
                      <w:listItem w:displayText="IBRI VOCATIONAL COLLEGE" w:value="IBRI VOCATIONAL COLLEGE"/>
                      <w:listItem w:displayText="INSTITUTE OF TOPOGRAPHICAL SCIENCES" w:value="INSTITUTE OF TOPOGRAPHICAL SCIENCES"/>
                      <w:listItem w:displayText="INTERNATIONAL COLLEGE OF ENGINEERING &amp; MANAGEMENT" w:value="INTERNATIONAL COLLEGE OF ENGINEERING &amp; MANAGEMENT"/>
                      <w:listItem w:displayText="INTERNATIONAL MARITIME COLLEGE OMAN" w:value="INTERNATIONAL MARITIME COLLEGE OMAN"/>
                      <w:listItem w:displayText="MAJAN COLLEGE" w:value="MAJAN COLLEGE"/>
                      <w:listItem w:displayText="MAZOON COLLEGE" w:value="MAZOON COLLEGE"/>
                      <w:listItem w:displayText="MIDDLE EAST COLLEGE" w:value="MIDDLE EAST COLLEGE"/>
                      <w:listItem w:displayText="MILITARY TECHNICAL COLLEGE" w:value="MILITARY TECHNICAL COLLEGE"/>
                      <w:listItem w:displayText="MODERN COLLEGE OF BUSINESS &amp; SCIENCE" w:value="MODERN COLLEGE OF BUSINESS &amp; SCIENCE"/>
                      <w:listItem w:displayText="MUSCAT COLLEGE" w:value="MUSCAT COLLEGE"/>
                      <w:listItem w:displayText="MUSCAT NURSING INSTITUTE" w:value="MUSCAT NURSING INSTITUTE"/>
                      <w:listItem w:displayText="MUSCAT UNIVERSITY" w:value="MUSCAT UNIVERSITY"/>
                      <w:listItem w:displayText="MUSSANAH COLLEGE OF TECHNOLOGY" w:value="MUSSANAH COLLEGE OF TECHNOLOGY"/>
                      <w:listItem w:displayText="NATIONAL UNIVERSITY OF SCIENCE AND TECHNOLOGY" w:value="NATIONAL UNIVERSITY OF SCIENCE AND TECHNOLOGY"/>
                      <w:listItem w:displayText="NIZWA COLLEGE OF TECHNOLOGY" w:value="NIZWA COLLEGE OF TECHNOLOGY"/>
                      <w:listItem w:displayText="NIZWA UNIVERSITY" w:value="NIZWA UNIVERSITY"/>
                      <w:listItem w:displayText="NORTH BATINAH NURSING INSTITUTE" w:value="NORTH BATINAH NURSING INSTITUTE"/>
                      <w:listItem w:displayText="OMAN COLLEGE OF HEALTH SCIENCES" w:value="OMAN COLLEGE OF HEALTH SCIENCES"/>
                      <w:listItem w:displayText="OMAN COLLEGE OF MANAGEMENT &amp; TECHNOLOGY" w:value="OMAN COLLEGE OF MANAGEMENT &amp; TECHNOLOGY"/>
                      <w:listItem w:displayText="OMAN DENTAL COLLEGE" w:value="OMAN DENTAL COLLEGE"/>
                      <w:listItem w:displayText="OMAN HEALTH INFORMATION MANAGEMENT INSTITUTE" w:value="OMAN HEALTH INFORMATION MANAGEMENT INSTITUTE"/>
                      <w:listItem w:displayText="OMAN MEDICAL COLLEGE" w:value="OMAN MEDICAL COLLEGE"/>
                      <w:listItem w:displayText="OMAN PHARMACY INSTITUTE" w:value="OMAN PHARMACY INSTITUTE"/>
                      <w:listItem w:displayText="OMAN SPECIALIZED NURSING INSTITUTE" w:value="OMAN SPECIALIZED NURSING INSTITUTE"/>
                      <w:listItem w:displayText="OMAN TOURISM COLLEGE" w:value="OMAN TOURISM COLLEGE"/>
                      <w:listItem w:displayText="RUSTAQ NURSING INSTITUTE" w:value="RUSTAQ NURSING INSTITUTE"/>
                      <w:listItem w:displayText="SAHAM VOCATIONAL COLLEGE" w:value="SAHAM VOCATIONAL COLLEGE"/>
                      <w:listItem w:displayText="SALALAH COLLEGE OF TECHNOLOGY" w:value="SALALAH COLLEGE OF TECHNOLOGY"/>
                      <w:listItem w:displayText="SALALAH NURSING INSTITUTE" w:value="SALALAH NURSING INSTITUTE"/>
                      <w:listItem w:displayText="SALALAH VOCATIONAL COLLEGE" w:value="SALALAH VOCATIONAL COLLEGE"/>
                      <w:listItem w:displayText="SCIENTIFIC COLLEGE OF DESIGN" w:value="SCIENTIFIC COLLEGE OF DESIGN"/>
                      <w:listItem w:displayText="SEEB VOCATIONAL COLLEGE" w:value="SEEB VOCATIONAL COLLEGE"/>
                      <w:listItem w:displayText="SHINAS COLLEGE OF TECHNOLOGY" w:value="SHINAS COLLEGE OF TECHNOLOGY"/>
                      <w:listItem w:displayText="SHINAS VOCATIONAL COLLEGE" w:value="SHINAS VOCATIONAL COLLEGE"/>
                      <w:listItem w:displayText="SOHAR NURSING INSTITUTE " w:value="SOHAR NURSING INSTITUTE "/>
                      <w:listItem w:displayText="SOHAR UNIVERSITY" w:value="SOHAR UNIVERSITY"/>
                      <w:listItem w:displayText="SULTAN QABOOS ACADEMY FOR POLICE SCIENCES" w:value="SULTAN QABOOS ACADEMY FOR POLICE SCIENCES"/>
                      <w:listItem w:displayText="SULTAN QABOOS AIR ACADEMY" w:value="SULTAN QABOOS AIR ACADEMY"/>
                      <w:listItem w:displayText="SULTAN QABOOS UNIVERSITY" w:value="SULTAN QABOOS UNIVERSITY"/>
                      <w:listItem w:displayText="SUR NURSING INSTITUTE" w:value="SUR NURSING INSTITUTE"/>
                      <w:listItem w:displayText="SUR UNIVERSITY COLLEGE" w:value="SUR UNIVERSITY COLLEGE"/>
                      <w:listItem w:displayText="SUR VOCATIONAL COLLEGE" w:value="SUR VOCATIONAL COLLEGE"/>
                      <w:listItem w:displayText="THE HIGHER INSTITUTE FOR HEALTH SPECIALIZATIONS" w:value="THE HIGHER INSTITUTE FOR HEALTH SPECIALIZATIONS"/>
                      <w:listItem w:displayText="WALJAT COLLEGE OF APPLIED SCIENCES" w:value="WALJAT COLLEGE OF APPLIED SCIENCES"/>
                      <w:listItem w:displayText="UNIVERSITY OF TECHNOLOGY AND APPLIED SCEINCES MUSCAT" w:value="UNIVERSITY OF TECHNOLOGY AND APPLIED SCEINCES MUSCAT"/>
                      <w:listItem w:displayText="UNIVERSITY OF TECHNOLOGY AND APPLIED SCEINCES NIZWA" w:value="UNIVERSITY OF TECHNOLOGY AND APPLIED SCEINCES NIZWA"/>
                      <w:listItem w:displayText="UNIVERSITY OF TECHNOLOGY AND APPLIED SCEINCES IBRI" w:value="UNIVERSITY OF TECHNOLOGY AND APPLIED SCEINCES IBRI"/>
                      <w:listItem w:displayText="UNIVERSITY OF TECHNOLOGY AND APPLIED SCEINCES SALALAH" w:value="UNIVERSITY OF TECHNOLOGY AND APPLIED SCEINCES SALALAH"/>
                      <w:listItem w:displayText="UNIVERSITY OF TECHNOLOGY AND APPLIED SCEINCES SHINAS" w:value="UNIVERSITY OF TECHNOLOGY AND APPLIED SCEINCES SHINAS"/>
                      <w:listItem w:displayText="UNIVERSITY OF TECHNOLOGY AND APPLIED SCEINCES IBRA" w:value="UNIVERSITY OF TECHNOLOGY AND APPLIED SCEINCES IBRA"/>
                      <w:listItem w:displayText="RUSTAQ COLLEGE OF EDUCATION" w:value="RUSTAQ COLLEGE OF EDUCATION"/>
                      <w:listItem w:displayText="UNIVERSITY OF TECHNOLOGY AND APPLIED SCEINCES SUHAR" w:value="UNIVERSITY OF TECHNOLOGY AND APPLIED SCEINCES SUHAR"/>
                      <w:listItem w:displayText="UNIVERSITY OF TECHNOLOGY AND APPLIED SCEINCES AL MUSANAA" w:value="UNIVERSITY OF TECHNOLOGY AND APPLIED SCEINCES AL MUSANAA"/>
                      <w:listItem w:displayText="UNIVERSITY OF TECHNOLOGY AND APPLIED SCEINCES SUR" w:value="UNIVERSITY OF TECHNOLOGY AND APPLIED SCEINCES SUR"/>
                    </w:dropDownList>
                  </w:sdtPr>
                  <w:sdtContent>
                    <w:r w:rsidR="00E23FB0" w:rsidRPr="00584131">
                      <w:rPr>
                        <w:rStyle w:val="PlaceholderText"/>
                      </w:rPr>
                      <w:t xml:space="preserve">Choose </w:t>
                    </w:r>
                    <w:r w:rsidR="00E23FB0">
                      <w:rPr>
                        <w:rStyle w:val="PlaceholderText"/>
                      </w:rPr>
                      <w:t>University or College</w:t>
                    </w:r>
                  </w:sdtContent>
                </w:sdt>
                <w:bookmarkEnd w:id="1"/>
              </w:sdtContent>
            </w:sdt>
            <w:r w:rsidR="00E23FB0">
              <w:rPr>
                <w:rFonts w:asciiTheme="majorBidi" w:hAnsiTheme="majorBidi" w:cstheme="majorBidi"/>
                <w:b/>
                <w:sz w:val="24"/>
                <w:szCs w:val="24"/>
              </w:rPr>
              <w:t xml:space="preserve"> </w:t>
            </w:r>
            <w:r>
              <w:rPr>
                <w:rFonts w:asciiTheme="majorBidi" w:hAnsiTheme="majorBidi" w:cstheme="majorBidi"/>
                <w:b/>
                <w:sz w:val="24"/>
                <w:szCs w:val="24"/>
              </w:rPr>
              <w:t xml:space="preserve">                                                           </w:t>
            </w:r>
          </w:p>
        </w:tc>
      </w:tr>
      <w:tr w:rsidR="00C167F9" w:rsidRPr="009E130B" w14:paraId="2EEDC0FD" w14:textId="77777777" w:rsidTr="00C167F9">
        <w:trPr>
          <w:trHeight w:val="423"/>
        </w:trPr>
        <w:tc>
          <w:tcPr>
            <w:tcW w:w="5675" w:type="dxa"/>
            <w:gridSpan w:val="3"/>
            <w:tcBorders>
              <w:top w:val="nil"/>
              <w:bottom w:val="single" w:sz="4" w:space="0" w:color="auto"/>
            </w:tcBorders>
          </w:tcPr>
          <w:p w14:paraId="53BB99F2" w14:textId="56BCEC45" w:rsidR="00C167F9" w:rsidRPr="009E130B" w:rsidRDefault="00C167F9" w:rsidP="00C167F9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9E130B">
              <w:rPr>
                <w:rFonts w:asciiTheme="majorBidi" w:hAnsiTheme="majorBidi" w:cstheme="majorBidi"/>
                <w:b/>
                <w:sz w:val="24"/>
                <w:szCs w:val="24"/>
              </w:rPr>
              <w:t>Graduation Year/Last Semester:</w:t>
            </w:r>
            <w:r>
              <w:rPr>
                <w:rFonts w:asciiTheme="majorBidi" w:hAnsiTheme="majorBidi" w:cstheme="majorBidi"/>
                <w:b/>
                <w:sz w:val="24"/>
                <w:szCs w:val="24"/>
              </w:rPr>
              <w:t xml:space="preserve">                           </w:t>
            </w:r>
            <w:r w:rsidRPr="009E130B">
              <w:rPr>
                <w:rFonts w:asciiTheme="majorBidi" w:hAnsiTheme="majorBidi" w:cstheme="majorBidi"/>
                <w:b/>
                <w:sz w:val="24"/>
                <w:szCs w:val="24"/>
              </w:rPr>
              <w:t xml:space="preserve">                               </w:t>
            </w:r>
          </w:p>
        </w:tc>
        <w:tc>
          <w:tcPr>
            <w:tcW w:w="4952" w:type="dxa"/>
            <w:gridSpan w:val="4"/>
            <w:tcBorders>
              <w:top w:val="nil"/>
              <w:bottom w:val="single" w:sz="4" w:space="0" w:color="auto"/>
            </w:tcBorders>
          </w:tcPr>
          <w:p w14:paraId="5F0DC93B" w14:textId="77777777" w:rsidR="00C167F9" w:rsidRPr="009E130B" w:rsidRDefault="00C167F9" w:rsidP="00C167F9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9E130B">
              <w:rPr>
                <w:rFonts w:asciiTheme="majorBidi" w:hAnsiTheme="majorBidi" w:cstheme="majorBidi"/>
                <w:b/>
                <w:sz w:val="24"/>
                <w:szCs w:val="24"/>
              </w:rPr>
              <w:t>GPA:</w:t>
            </w:r>
            <w:r>
              <w:rPr>
                <w:rFonts w:asciiTheme="majorBidi" w:hAnsiTheme="majorBidi" w:cstheme="majorBidi"/>
                <w:b/>
                <w:sz w:val="24"/>
                <w:szCs w:val="24"/>
              </w:rPr>
              <w:t xml:space="preserve">                                                                                  </w:t>
            </w:r>
          </w:p>
        </w:tc>
      </w:tr>
      <w:tr w:rsidR="00C167F9" w:rsidRPr="009E130B" w14:paraId="528B47F6" w14:textId="77777777" w:rsidTr="00C167F9">
        <w:trPr>
          <w:trHeight w:val="70"/>
        </w:trPr>
        <w:tc>
          <w:tcPr>
            <w:tcW w:w="5675" w:type="dxa"/>
            <w:gridSpan w:val="3"/>
            <w:tcBorders>
              <w:top w:val="single" w:sz="4" w:space="0" w:color="auto"/>
              <w:left w:val="nil"/>
              <w:right w:val="nil"/>
            </w:tcBorders>
          </w:tcPr>
          <w:p w14:paraId="72117A9B" w14:textId="77777777" w:rsidR="00C167F9" w:rsidRPr="009E130B" w:rsidRDefault="00C167F9" w:rsidP="00C167F9">
            <w:pPr>
              <w:rPr>
                <w:rFonts w:asciiTheme="majorBidi" w:hAnsiTheme="majorBidi" w:cstheme="majorBidi"/>
                <w:b/>
                <w:sz w:val="24"/>
                <w:szCs w:val="24"/>
              </w:rPr>
            </w:pPr>
          </w:p>
        </w:tc>
        <w:tc>
          <w:tcPr>
            <w:tcW w:w="4952" w:type="dxa"/>
            <w:gridSpan w:val="4"/>
            <w:tcBorders>
              <w:top w:val="single" w:sz="4" w:space="0" w:color="auto"/>
              <w:left w:val="nil"/>
              <w:right w:val="nil"/>
            </w:tcBorders>
          </w:tcPr>
          <w:p w14:paraId="23997E34" w14:textId="77777777" w:rsidR="00C167F9" w:rsidRPr="009E130B" w:rsidRDefault="00C167F9" w:rsidP="00C167F9">
            <w:pPr>
              <w:rPr>
                <w:rFonts w:asciiTheme="majorBidi" w:hAnsiTheme="majorBidi" w:cstheme="majorBidi"/>
                <w:b/>
                <w:sz w:val="24"/>
                <w:szCs w:val="24"/>
              </w:rPr>
            </w:pPr>
          </w:p>
        </w:tc>
      </w:tr>
      <w:tr w:rsidR="00C167F9" w:rsidRPr="009E130B" w14:paraId="7BFC7B6D" w14:textId="77777777" w:rsidTr="00C167F9">
        <w:trPr>
          <w:trHeight w:val="335"/>
        </w:trPr>
        <w:tc>
          <w:tcPr>
            <w:tcW w:w="10627" w:type="dxa"/>
            <w:gridSpan w:val="7"/>
          </w:tcPr>
          <w:p w14:paraId="4454959D" w14:textId="77777777" w:rsidR="00C167F9" w:rsidRPr="009E130B" w:rsidRDefault="00C167F9" w:rsidP="00C167F9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0B5747">
              <w:rPr>
                <w:rFonts w:asciiTheme="majorBidi" w:hAnsiTheme="majorBidi" w:cstheme="majorBidi"/>
                <w:b/>
                <w:sz w:val="24"/>
                <w:szCs w:val="24"/>
              </w:rPr>
              <w:t>FOR COLLEGE USE ONLY</w:t>
            </w:r>
          </w:p>
        </w:tc>
      </w:tr>
      <w:tr w:rsidR="00C167F9" w:rsidRPr="009E130B" w14:paraId="40A84BD5" w14:textId="77777777" w:rsidTr="00C167F9">
        <w:trPr>
          <w:trHeight w:val="535"/>
        </w:trPr>
        <w:tc>
          <w:tcPr>
            <w:tcW w:w="3177" w:type="dxa"/>
            <w:vAlign w:val="center"/>
          </w:tcPr>
          <w:p w14:paraId="20180B2C" w14:textId="77777777" w:rsidR="00C167F9" w:rsidRDefault="00C167F9" w:rsidP="00C167F9">
            <w:pPr>
              <w:jc w:val="center"/>
              <w:rPr>
                <w:rFonts w:asciiTheme="majorBidi" w:hAnsiTheme="majorBidi" w:cstheme="majorBidi"/>
                <w:b/>
                <w:sz w:val="24"/>
                <w:szCs w:val="24"/>
              </w:rPr>
            </w:pPr>
            <w:r w:rsidRPr="009E130B">
              <w:rPr>
                <w:rFonts w:asciiTheme="majorBidi" w:hAnsiTheme="majorBidi" w:cstheme="majorBidi"/>
                <w:b/>
                <w:sz w:val="24"/>
                <w:szCs w:val="24"/>
              </w:rPr>
              <w:t>COURSE TAKEN</w:t>
            </w:r>
          </w:p>
          <w:p w14:paraId="55715327" w14:textId="77777777" w:rsidR="00C167F9" w:rsidRPr="005D6629" w:rsidRDefault="00C167F9" w:rsidP="00C167F9">
            <w:pPr>
              <w:jc w:val="center"/>
              <w:rPr>
                <w:rFonts w:asciiTheme="majorBidi" w:hAnsiTheme="majorBidi" w:cstheme="majorBidi"/>
                <w:bCs/>
                <w:sz w:val="24"/>
                <w:szCs w:val="24"/>
              </w:rPr>
            </w:pPr>
            <w:r w:rsidRPr="005D6629">
              <w:rPr>
                <w:rFonts w:asciiTheme="majorBidi" w:hAnsiTheme="majorBidi" w:cstheme="majorBidi"/>
                <w:bCs/>
              </w:rPr>
              <w:t>C</w:t>
            </w:r>
            <w:r>
              <w:rPr>
                <w:rFonts w:asciiTheme="majorBidi" w:hAnsiTheme="majorBidi" w:cstheme="majorBidi"/>
                <w:bCs/>
              </w:rPr>
              <w:t>ode</w:t>
            </w:r>
            <w:r w:rsidRPr="005D6629">
              <w:rPr>
                <w:rFonts w:asciiTheme="majorBidi" w:hAnsiTheme="majorBidi" w:cstheme="majorBidi"/>
                <w:bCs/>
              </w:rPr>
              <w:t xml:space="preserve"> / N</w:t>
            </w:r>
            <w:r>
              <w:rPr>
                <w:rFonts w:asciiTheme="majorBidi" w:hAnsiTheme="majorBidi" w:cstheme="majorBidi"/>
                <w:bCs/>
              </w:rPr>
              <w:t>ame</w:t>
            </w:r>
          </w:p>
        </w:tc>
        <w:tc>
          <w:tcPr>
            <w:tcW w:w="1534" w:type="dxa"/>
            <w:vAlign w:val="center"/>
          </w:tcPr>
          <w:p w14:paraId="778FD389" w14:textId="77777777" w:rsidR="00C167F9" w:rsidRDefault="00C167F9" w:rsidP="00C167F9">
            <w:pPr>
              <w:jc w:val="center"/>
              <w:rPr>
                <w:rFonts w:asciiTheme="majorBidi" w:hAnsiTheme="majorBidi" w:cstheme="majorBidi"/>
                <w:b/>
                <w:sz w:val="24"/>
                <w:szCs w:val="24"/>
              </w:rPr>
            </w:pPr>
            <w:r w:rsidRPr="009E130B">
              <w:rPr>
                <w:rFonts w:asciiTheme="majorBidi" w:hAnsiTheme="majorBidi" w:cstheme="majorBidi"/>
                <w:b/>
                <w:sz w:val="24"/>
                <w:szCs w:val="24"/>
              </w:rPr>
              <w:t>CREDITS</w:t>
            </w:r>
            <w:r>
              <w:rPr>
                <w:rFonts w:asciiTheme="majorBidi" w:hAnsiTheme="majorBidi" w:cstheme="majorBidi"/>
                <w:b/>
                <w:sz w:val="24"/>
                <w:szCs w:val="24"/>
              </w:rPr>
              <w:t>/</w:t>
            </w:r>
          </w:p>
          <w:p w14:paraId="63B31CD6" w14:textId="77777777" w:rsidR="00C167F9" w:rsidRPr="005D6629" w:rsidRDefault="00C167F9" w:rsidP="00C167F9">
            <w:pPr>
              <w:jc w:val="center"/>
              <w:rPr>
                <w:rFonts w:asciiTheme="majorBidi" w:hAnsiTheme="majorBidi" w:cstheme="majorBidi"/>
                <w:b/>
                <w:sz w:val="24"/>
                <w:szCs w:val="24"/>
              </w:rPr>
            </w:pPr>
            <w:r w:rsidRPr="005D6629">
              <w:rPr>
                <w:rFonts w:asciiTheme="majorBidi" w:hAnsiTheme="majorBidi" w:cstheme="majorBidi"/>
                <w:b/>
                <w:sz w:val="24"/>
                <w:szCs w:val="24"/>
              </w:rPr>
              <w:t>POINTS</w:t>
            </w:r>
          </w:p>
        </w:tc>
        <w:tc>
          <w:tcPr>
            <w:tcW w:w="1245" w:type="dxa"/>
            <w:gridSpan w:val="2"/>
            <w:vAlign w:val="center"/>
          </w:tcPr>
          <w:p w14:paraId="69663780" w14:textId="77777777" w:rsidR="00C167F9" w:rsidRPr="009E130B" w:rsidRDefault="00C167F9" w:rsidP="00C167F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9E130B">
              <w:rPr>
                <w:rFonts w:asciiTheme="majorBidi" w:hAnsiTheme="majorBidi" w:cstheme="majorBidi"/>
                <w:b/>
                <w:sz w:val="24"/>
                <w:szCs w:val="24"/>
              </w:rPr>
              <w:t>GRADE</w:t>
            </w:r>
          </w:p>
        </w:tc>
        <w:tc>
          <w:tcPr>
            <w:tcW w:w="2806" w:type="dxa"/>
            <w:vAlign w:val="center"/>
          </w:tcPr>
          <w:p w14:paraId="116C09B6" w14:textId="77777777" w:rsidR="00C167F9" w:rsidRDefault="00C167F9" w:rsidP="00C167F9">
            <w:pPr>
              <w:jc w:val="center"/>
              <w:rPr>
                <w:rFonts w:asciiTheme="majorBidi" w:hAnsiTheme="majorBidi" w:cstheme="majorBidi"/>
                <w:b/>
                <w:sz w:val="24"/>
                <w:szCs w:val="24"/>
              </w:rPr>
            </w:pPr>
            <w:r w:rsidRPr="009E130B">
              <w:rPr>
                <w:rFonts w:asciiTheme="majorBidi" w:hAnsiTheme="majorBidi" w:cstheme="majorBidi"/>
                <w:b/>
                <w:sz w:val="24"/>
                <w:szCs w:val="24"/>
              </w:rPr>
              <w:t>EQUIVALENT at ASU</w:t>
            </w:r>
          </w:p>
          <w:p w14:paraId="78BD4748" w14:textId="77777777" w:rsidR="00C167F9" w:rsidRPr="005D6629" w:rsidRDefault="00C167F9" w:rsidP="00C167F9">
            <w:pPr>
              <w:jc w:val="center"/>
              <w:rPr>
                <w:rFonts w:asciiTheme="majorBidi" w:hAnsiTheme="majorBidi" w:cstheme="majorBidi"/>
                <w:bCs/>
                <w:sz w:val="24"/>
                <w:szCs w:val="24"/>
              </w:rPr>
            </w:pPr>
            <w:r w:rsidRPr="005D6629">
              <w:rPr>
                <w:rFonts w:asciiTheme="majorBidi" w:hAnsiTheme="majorBidi" w:cstheme="majorBidi"/>
                <w:bCs/>
              </w:rPr>
              <w:t>C</w:t>
            </w:r>
            <w:r>
              <w:rPr>
                <w:rFonts w:asciiTheme="majorBidi" w:hAnsiTheme="majorBidi" w:cstheme="majorBidi"/>
                <w:bCs/>
              </w:rPr>
              <w:t>ode</w:t>
            </w:r>
            <w:r w:rsidRPr="005D6629">
              <w:rPr>
                <w:rFonts w:asciiTheme="majorBidi" w:hAnsiTheme="majorBidi" w:cstheme="majorBidi"/>
                <w:bCs/>
              </w:rPr>
              <w:t xml:space="preserve"> / N</w:t>
            </w:r>
            <w:r>
              <w:rPr>
                <w:rFonts w:asciiTheme="majorBidi" w:hAnsiTheme="majorBidi" w:cstheme="majorBidi"/>
                <w:bCs/>
              </w:rPr>
              <w:t>ame</w:t>
            </w:r>
          </w:p>
        </w:tc>
        <w:tc>
          <w:tcPr>
            <w:tcW w:w="1329" w:type="dxa"/>
            <w:vAlign w:val="center"/>
          </w:tcPr>
          <w:p w14:paraId="10648FE4" w14:textId="77777777" w:rsidR="00C167F9" w:rsidRPr="009E130B" w:rsidRDefault="00C167F9" w:rsidP="00C167F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9E130B">
              <w:rPr>
                <w:rFonts w:asciiTheme="majorBidi" w:hAnsiTheme="majorBidi" w:cstheme="majorBidi"/>
                <w:b/>
                <w:sz w:val="24"/>
                <w:szCs w:val="24"/>
              </w:rPr>
              <w:t>CREDITS</w:t>
            </w:r>
          </w:p>
        </w:tc>
        <w:tc>
          <w:tcPr>
            <w:tcW w:w="536" w:type="dxa"/>
            <w:vAlign w:val="center"/>
          </w:tcPr>
          <w:p w14:paraId="7CF0E5AE" w14:textId="77777777" w:rsidR="00C167F9" w:rsidRPr="009E130B" w:rsidRDefault="00C167F9" w:rsidP="00C167F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9E130B">
              <w:rPr>
                <w:rFonts w:asciiTheme="majorBidi" w:hAnsiTheme="majorBidi" w:cstheme="majorBidi"/>
                <w:b/>
                <w:sz w:val="24"/>
                <w:szCs w:val="24"/>
              </w:rPr>
              <w:t>DONE BY</w:t>
            </w:r>
          </w:p>
        </w:tc>
      </w:tr>
      <w:tr w:rsidR="00C167F9" w:rsidRPr="009E130B" w14:paraId="4113DFCC" w14:textId="77777777" w:rsidTr="00C167F9">
        <w:trPr>
          <w:trHeight w:val="569"/>
        </w:trPr>
        <w:tc>
          <w:tcPr>
            <w:tcW w:w="3177" w:type="dxa"/>
          </w:tcPr>
          <w:p w14:paraId="1371FB87" w14:textId="77777777" w:rsidR="00C167F9" w:rsidRPr="009E130B" w:rsidRDefault="00C167F9" w:rsidP="00C167F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534" w:type="dxa"/>
          </w:tcPr>
          <w:p w14:paraId="16CB3905" w14:textId="77777777" w:rsidR="00C167F9" w:rsidRPr="009E130B" w:rsidRDefault="00C167F9" w:rsidP="00C167F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245" w:type="dxa"/>
            <w:gridSpan w:val="2"/>
          </w:tcPr>
          <w:p w14:paraId="0D573987" w14:textId="77777777" w:rsidR="00C167F9" w:rsidRPr="009E130B" w:rsidRDefault="00C167F9" w:rsidP="00C167F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2806" w:type="dxa"/>
          </w:tcPr>
          <w:p w14:paraId="6646B92C" w14:textId="77777777" w:rsidR="00C167F9" w:rsidRPr="009E130B" w:rsidRDefault="00C167F9" w:rsidP="00C167F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329" w:type="dxa"/>
          </w:tcPr>
          <w:p w14:paraId="423AB19D" w14:textId="77777777" w:rsidR="00C167F9" w:rsidRPr="009E130B" w:rsidRDefault="00C167F9" w:rsidP="00C167F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536" w:type="dxa"/>
          </w:tcPr>
          <w:p w14:paraId="60BCABB3" w14:textId="77777777" w:rsidR="00C167F9" w:rsidRPr="009E130B" w:rsidRDefault="00C167F9" w:rsidP="00C167F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C167F9" w:rsidRPr="009E130B" w14:paraId="3609800E" w14:textId="77777777" w:rsidTr="00C167F9">
        <w:trPr>
          <w:trHeight w:val="569"/>
        </w:trPr>
        <w:tc>
          <w:tcPr>
            <w:tcW w:w="3177" w:type="dxa"/>
          </w:tcPr>
          <w:p w14:paraId="327D72EC" w14:textId="77777777" w:rsidR="00C167F9" w:rsidRPr="009E130B" w:rsidRDefault="00C167F9" w:rsidP="00C167F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534" w:type="dxa"/>
          </w:tcPr>
          <w:p w14:paraId="11AE8B19" w14:textId="77777777" w:rsidR="00C167F9" w:rsidRPr="009E130B" w:rsidRDefault="00C167F9" w:rsidP="00C167F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245" w:type="dxa"/>
            <w:gridSpan w:val="2"/>
          </w:tcPr>
          <w:p w14:paraId="701AFCDF" w14:textId="77777777" w:rsidR="00C167F9" w:rsidRPr="009E130B" w:rsidRDefault="00C167F9" w:rsidP="00C167F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2806" w:type="dxa"/>
          </w:tcPr>
          <w:p w14:paraId="5663D918" w14:textId="77777777" w:rsidR="00C167F9" w:rsidRPr="009E130B" w:rsidRDefault="00C167F9" w:rsidP="00C167F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329" w:type="dxa"/>
          </w:tcPr>
          <w:p w14:paraId="4F8C3EB7" w14:textId="77777777" w:rsidR="00C167F9" w:rsidRPr="009E130B" w:rsidRDefault="00C167F9" w:rsidP="00C167F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536" w:type="dxa"/>
          </w:tcPr>
          <w:p w14:paraId="524ED9E1" w14:textId="77777777" w:rsidR="00C167F9" w:rsidRPr="009E130B" w:rsidRDefault="00C167F9" w:rsidP="00C167F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C167F9" w:rsidRPr="009E130B" w14:paraId="5E2EED66" w14:textId="77777777" w:rsidTr="00C167F9">
        <w:trPr>
          <w:trHeight w:val="569"/>
        </w:trPr>
        <w:tc>
          <w:tcPr>
            <w:tcW w:w="3177" w:type="dxa"/>
          </w:tcPr>
          <w:p w14:paraId="25826178" w14:textId="77777777" w:rsidR="00C167F9" w:rsidRPr="009E130B" w:rsidRDefault="00C167F9" w:rsidP="00C167F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534" w:type="dxa"/>
          </w:tcPr>
          <w:p w14:paraId="15E1FDE8" w14:textId="77777777" w:rsidR="00C167F9" w:rsidRPr="009E130B" w:rsidRDefault="00C167F9" w:rsidP="00C167F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245" w:type="dxa"/>
            <w:gridSpan w:val="2"/>
          </w:tcPr>
          <w:p w14:paraId="19D6616F" w14:textId="77777777" w:rsidR="00C167F9" w:rsidRPr="009E130B" w:rsidRDefault="00C167F9" w:rsidP="00C167F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2806" w:type="dxa"/>
          </w:tcPr>
          <w:p w14:paraId="5064A2FC" w14:textId="77777777" w:rsidR="00C167F9" w:rsidRPr="009E130B" w:rsidRDefault="00C167F9" w:rsidP="00C167F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329" w:type="dxa"/>
          </w:tcPr>
          <w:p w14:paraId="3FCD7836" w14:textId="77777777" w:rsidR="00C167F9" w:rsidRPr="009E130B" w:rsidRDefault="00C167F9" w:rsidP="00C167F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536" w:type="dxa"/>
          </w:tcPr>
          <w:p w14:paraId="48898137" w14:textId="77777777" w:rsidR="00C167F9" w:rsidRPr="009E130B" w:rsidRDefault="00C167F9" w:rsidP="00C167F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C167F9" w:rsidRPr="009E130B" w14:paraId="10E4DC96" w14:textId="77777777" w:rsidTr="00C167F9">
        <w:trPr>
          <w:trHeight w:val="569"/>
        </w:trPr>
        <w:tc>
          <w:tcPr>
            <w:tcW w:w="10627" w:type="dxa"/>
            <w:gridSpan w:val="7"/>
            <w:vAlign w:val="center"/>
          </w:tcPr>
          <w:p w14:paraId="49565AC4" w14:textId="5D33378C" w:rsidR="00C167F9" w:rsidRPr="00C0552F" w:rsidRDefault="00C167F9" w:rsidP="00C167F9">
            <w:pP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C0552F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Total Transferred Credits</w:t>
            </w:r>
            <w:r w:rsidRPr="009E130B">
              <w:rPr>
                <w:rFonts w:asciiTheme="majorBidi" w:hAnsiTheme="majorBidi" w:cstheme="majorBidi"/>
                <w:b/>
                <w:sz w:val="24"/>
                <w:szCs w:val="24"/>
              </w:rPr>
              <w:t>:</w:t>
            </w:r>
            <w:r w:rsidRPr="009E130B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r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r>
              <w:rPr>
                <w:rFonts w:asciiTheme="majorBidi" w:hAnsiTheme="majorBidi" w:cstheme="majorBidi"/>
                <w:b/>
                <w:sz w:val="24"/>
                <w:szCs w:val="24"/>
              </w:rPr>
              <w:t xml:space="preserve">    </w:t>
            </w:r>
            <w:r w:rsidR="000C3AF3">
              <w:rPr>
                <w:rFonts w:asciiTheme="majorBidi" w:hAnsiTheme="majorBidi" w:cstheme="majorBidi"/>
                <w:b/>
                <w:sz w:val="24"/>
                <w:szCs w:val="24"/>
              </w:rPr>
              <w:t>NA</w:t>
            </w:r>
            <w:r>
              <w:rPr>
                <w:rFonts w:asciiTheme="majorBidi" w:hAnsiTheme="majorBidi" w:cstheme="majorBidi"/>
                <w:b/>
                <w:sz w:val="24"/>
                <w:szCs w:val="24"/>
              </w:rPr>
              <w:t xml:space="preserve">                                                           </w:t>
            </w:r>
          </w:p>
        </w:tc>
      </w:tr>
      <w:tr w:rsidR="00C167F9" w:rsidRPr="009E130B" w14:paraId="0C37629E" w14:textId="77777777" w:rsidTr="00C167F9">
        <w:trPr>
          <w:trHeight w:val="569"/>
        </w:trPr>
        <w:tc>
          <w:tcPr>
            <w:tcW w:w="10627" w:type="dxa"/>
            <w:gridSpan w:val="7"/>
            <w:tcBorders>
              <w:bottom w:val="single" w:sz="4" w:space="0" w:color="auto"/>
            </w:tcBorders>
            <w:vAlign w:val="center"/>
          </w:tcPr>
          <w:p w14:paraId="36EF0FA1" w14:textId="0D8265E1" w:rsidR="00C167F9" w:rsidRPr="00C0552F" w:rsidRDefault="00C167F9" w:rsidP="00C167F9">
            <w:pP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C0552F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Percentage Of Program Equivalented Hours:  </w:t>
            </w:r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Theme="majorBidi" w:hAnsiTheme="majorBidi" w:cstheme="majorBidi"/>
                <w:b/>
                <w:sz w:val="24"/>
                <w:szCs w:val="24"/>
              </w:rPr>
              <w:t xml:space="preserve">              </w:t>
            </w:r>
            <w:r w:rsidRPr="00C0552F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%</w:t>
            </w:r>
            <w:r>
              <w:rPr>
                <w:rFonts w:asciiTheme="majorBidi" w:hAnsiTheme="majorBidi" w:cstheme="majorBidi"/>
                <w:b/>
                <w:sz w:val="24"/>
                <w:szCs w:val="24"/>
              </w:rPr>
              <w:t xml:space="preserve"> </w:t>
            </w:r>
            <w:r w:rsidRPr="00C0552F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      </w:t>
            </w:r>
          </w:p>
        </w:tc>
      </w:tr>
      <w:tr w:rsidR="00C167F9" w:rsidRPr="009E130B" w14:paraId="15473140" w14:textId="77777777" w:rsidTr="00C167F9">
        <w:trPr>
          <w:trHeight w:val="535"/>
        </w:trPr>
        <w:tc>
          <w:tcPr>
            <w:tcW w:w="10627" w:type="dxa"/>
            <w:gridSpan w:val="7"/>
            <w:tcBorders>
              <w:bottom w:val="nil"/>
            </w:tcBorders>
          </w:tcPr>
          <w:p w14:paraId="43CEF3AE" w14:textId="477BAEE3" w:rsidR="00C167F9" w:rsidRPr="009E130B" w:rsidRDefault="00C167F9" w:rsidP="00C167F9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sz w:val="24"/>
                <w:szCs w:val="24"/>
              </w:rPr>
              <w:t>HEAD OF DEPARTMENT</w:t>
            </w:r>
            <w:r w:rsidRPr="009E130B">
              <w:rPr>
                <w:rFonts w:asciiTheme="majorBidi" w:hAnsiTheme="majorBidi" w:cstheme="majorBidi"/>
                <w:b/>
                <w:sz w:val="24"/>
                <w:szCs w:val="24"/>
              </w:rPr>
              <w:t>:</w:t>
            </w:r>
            <w:r w:rsidRPr="009E130B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r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r>
              <w:rPr>
                <w:rFonts w:asciiTheme="majorBidi" w:hAnsiTheme="majorBidi" w:cstheme="majorBidi"/>
                <w:b/>
                <w:sz w:val="24"/>
                <w:szCs w:val="24"/>
              </w:rPr>
              <w:t xml:space="preserve">                                                            </w:t>
            </w:r>
          </w:p>
          <w:p w14:paraId="75674176" w14:textId="77777777" w:rsidR="00C167F9" w:rsidRPr="009E130B" w:rsidRDefault="00C167F9" w:rsidP="00C167F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C167F9" w:rsidRPr="009E130B" w14:paraId="12F15C06" w14:textId="77777777" w:rsidTr="00C167F9">
        <w:trPr>
          <w:trHeight w:val="569"/>
        </w:trPr>
        <w:tc>
          <w:tcPr>
            <w:tcW w:w="10627" w:type="dxa"/>
            <w:gridSpan w:val="7"/>
            <w:tcBorders>
              <w:top w:val="nil"/>
              <w:bottom w:val="nil"/>
            </w:tcBorders>
          </w:tcPr>
          <w:p w14:paraId="67390E95" w14:textId="4E6FFE19" w:rsidR="00C167F9" w:rsidRPr="009E130B" w:rsidRDefault="00C167F9" w:rsidP="00C167F9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9E130B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                    </w:t>
            </w:r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            </w:t>
            </w:r>
            <w:r w:rsidRPr="009E130B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    NAME / SIGNATURE</w:t>
            </w:r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         </w:t>
            </w:r>
            <w:r w:rsidRPr="009E130B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                                                   DATE</w:t>
            </w:r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: </w:t>
            </w:r>
            <w:r w:rsidR="00FE1B56">
              <w:rPr>
                <w:rFonts w:ascii="Arial Narrow" w:hAnsi="Arial Narrow" w:cs="Arial"/>
                <w:bCs/>
              </w:rPr>
              <w:t xml:space="preserve"> </w:t>
            </w:r>
            <w:sdt>
              <w:sdtPr>
                <w:rPr>
                  <w:rFonts w:ascii="Arial Narrow" w:hAnsi="Arial Narrow" w:cs="Arial"/>
                  <w:bCs/>
                </w:rPr>
                <w:alias w:val="Select the date"/>
                <w:tag w:val="Select the date"/>
                <w:id w:val="-956403558"/>
                <w:placeholder>
                  <w:docPart w:val="03A49A0AB5C841B7A26C58967B30BABD"/>
                </w:placeholder>
                <w:date w:fullDate="2026-01-01T00:00:00Z">
                  <w:dateFormat w:val="dd MMMM yyyy"/>
                  <w:lid w:val="en-US"/>
                  <w:storeMappedDataAs w:val="dateTime"/>
                  <w:calendar w:val="gregorian"/>
                </w:date>
              </w:sdtPr>
              <w:sdtContent>
                <w:r w:rsidR="00FE1B56">
                  <w:rPr>
                    <w:rFonts w:ascii="Arial Narrow" w:hAnsi="Arial Narrow" w:cs="Arial"/>
                    <w:bCs/>
                  </w:rPr>
                  <w:t>01 January 2026</w:t>
                </w:r>
              </w:sdtContent>
            </w:sdt>
            <w:r w:rsidR="00FE1B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Theme="majorBidi" w:hAnsiTheme="majorBidi" w:cstheme="majorBidi"/>
                <w:b/>
                <w:sz w:val="24"/>
                <w:szCs w:val="24"/>
              </w:rPr>
              <w:t xml:space="preserve">                        </w:t>
            </w:r>
          </w:p>
        </w:tc>
      </w:tr>
      <w:tr w:rsidR="00C167F9" w:rsidRPr="009E130B" w14:paraId="28C3C97F" w14:textId="77777777" w:rsidTr="00C167F9">
        <w:trPr>
          <w:trHeight w:val="73"/>
        </w:trPr>
        <w:tc>
          <w:tcPr>
            <w:tcW w:w="10627" w:type="dxa"/>
            <w:gridSpan w:val="7"/>
            <w:tcBorders>
              <w:top w:val="nil"/>
              <w:bottom w:val="nil"/>
            </w:tcBorders>
          </w:tcPr>
          <w:p w14:paraId="50640940" w14:textId="33C46111" w:rsidR="00C167F9" w:rsidRPr="009E130B" w:rsidRDefault="00C167F9" w:rsidP="00C167F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C167F9" w:rsidRPr="009E130B" w14:paraId="3453A19D" w14:textId="77777777" w:rsidTr="00C167F9">
        <w:trPr>
          <w:trHeight w:val="569"/>
        </w:trPr>
        <w:tc>
          <w:tcPr>
            <w:tcW w:w="10627" w:type="dxa"/>
            <w:gridSpan w:val="7"/>
            <w:tcBorders>
              <w:top w:val="nil"/>
              <w:bottom w:val="nil"/>
            </w:tcBorders>
          </w:tcPr>
          <w:p w14:paraId="7A15E087" w14:textId="5B8DF096" w:rsidR="00C167F9" w:rsidRPr="009E130B" w:rsidRDefault="001052B6" w:rsidP="00C167F9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noProof/>
              </w:rPr>
              <w:drawing>
                <wp:anchor distT="0" distB="0" distL="114300" distR="114300" simplePos="0" relativeHeight="251665408" behindDoc="0" locked="0" layoutInCell="1" allowOverlap="1" wp14:anchorId="33785426" wp14:editId="20A81EA0">
                  <wp:simplePos x="0" y="0"/>
                  <wp:positionH relativeFrom="column">
                    <wp:posOffset>3557270</wp:posOffset>
                  </wp:positionH>
                  <wp:positionV relativeFrom="paragraph">
                    <wp:posOffset>-549909</wp:posOffset>
                  </wp:positionV>
                  <wp:extent cx="1202055" cy="1230346"/>
                  <wp:effectExtent l="0" t="0" r="0" b="8255"/>
                  <wp:wrapNone/>
                  <wp:docPr id="1041931820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5743" t="22505" r="15556" b="11605"/>
                          <a:stretch/>
                        </pic:blipFill>
                        <pic:spPr bwMode="auto">
                          <a:xfrm>
                            <a:off x="0" y="0"/>
                            <a:ext cx="1207063" cy="123547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C167F9" w:rsidRPr="009E130B">
              <w:rPr>
                <w:rFonts w:asciiTheme="majorBidi" w:hAnsiTheme="majorBidi" w:cstheme="majorBidi"/>
                <w:b/>
                <w:sz w:val="24"/>
                <w:szCs w:val="24"/>
              </w:rPr>
              <w:t>COLLEGE DEAN:</w:t>
            </w:r>
            <w:r w:rsidR="00C167F9">
              <w:rPr>
                <w:rFonts w:asciiTheme="majorBidi" w:hAnsiTheme="majorBidi" w:cstheme="majorBidi"/>
                <w:b/>
                <w:sz w:val="24"/>
                <w:szCs w:val="24"/>
              </w:rPr>
              <w:t xml:space="preserve"> </w:t>
            </w:r>
            <w:r w:rsidR="001F571E">
              <w:rPr>
                <w:rFonts w:asciiTheme="majorBidi" w:hAnsiTheme="majorBidi" w:cstheme="majorBidi"/>
                <w:b/>
                <w:sz w:val="24"/>
                <w:szCs w:val="24"/>
              </w:rPr>
              <w:t>DR. WALEED AL HARTHY</w:t>
            </w:r>
            <w:r w:rsidR="00C167F9">
              <w:rPr>
                <w:rFonts w:asciiTheme="majorBidi" w:hAnsiTheme="majorBidi" w:cstheme="majorBidi"/>
                <w:b/>
                <w:sz w:val="24"/>
                <w:szCs w:val="24"/>
              </w:rPr>
              <w:t xml:space="preserve"> </w:t>
            </w:r>
            <w:r w:rsidR="00C167F9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r w:rsidR="00C167F9">
              <w:rPr>
                <w:rFonts w:asciiTheme="majorBidi" w:hAnsiTheme="majorBidi" w:cstheme="majorBidi"/>
                <w:b/>
                <w:sz w:val="24"/>
                <w:szCs w:val="24"/>
              </w:rPr>
              <w:t xml:space="preserve">                                                                         </w:t>
            </w:r>
          </w:p>
        </w:tc>
      </w:tr>
      <w:tr w:rsidR="00C167F9" w:rsidRPr="009E130B" w14:paraId="51791D0B" w14:textId="77777777" w:rsidTr="00C167F9">
        <w:trPr>
          <w:trHeight w:val="569"/>
        </w:trPr>
        <w:tc>
          <w:tcPr>
            <w:tcW w:w="10627" w:type="dxa"/>
            <w:gridSpan w:val="7"/>
            <w:tcBorders>
              <w:top w:val="nil"/>
              <w:bottom w:val="nil"/>
            </w:tcBorders>
          </w:tcPr>
          <w:p w14:paraId="076BE692" w14:textId="3775AC99" w:rsidR="00C167F9" w:rsidRPr="009E130B" w:rsidRDefault="001052B6" w:rsidP="00C167F9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noProof/>
              </w:rPr>
              <w:drawing>
                <wp:anchor distT="0" distB="0" distL="114300" distR="114300" simplePos="0" relativeHeight="251663360" behindDoc="0" locked="0" layoutInCell="1" allowOverlap="1" wp14:anchorId="6280887F" wp14:editId="6CAB9758">
                  <wp:simplePos x="0" y="0"/>
                  <wp:positionH relativeFrom="column">
                    <wp:posOffset>2328545</wp:posOffset>
                  </wp:positionH>
                  <wp:positionV relativeFrom="page">
                    <wp:posOffset>-174625</wp:posOffset>
                  </wp:positionV>
                  <wp:extent cx="1026160" cy="494158"/>
                  <wp:effectExtent l="0" t="0" r="2540" b="1270"/>
                  <wp:wrapNone/>
                  <wp:docPr id="1537156721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0">
                                    <a14:imgEffect>
                                      <a14:saturation sat="40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6160" cy="4941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C167F9" w:rsidRPr="009E130B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                                    SIGNATURE  </w:t>
            </w:r>
            <w:r w:rsidR="00C167F9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       </w:t>
            </w:r>
            <w:r w:rsidR="00C167F9" w:rsidRPr="009E130B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               </w:t>
            </w:r>
            <w:r w:rsidR="00C167F9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    </w:t>
            </w:r>
            <w:r w:rsidR="00C167F9" w:rsidRPr="009E130B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                                </w:t>
            </w:r>
            <w:r w:rsidR="00C167F9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             </w:t>
            </w:r>
            <w:r w:rsidR="00C167F9" w:rsidRPr="009E130B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   DATE</w:t>
            </w:r>
            <w:r w:rsidR="00C167F9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:</w:t>
            </w:r>
            <w:r w:rsidR="00FE1B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 </w:t>
            </w:r>
            <w:r w:rsidR="00FE1B56">
              <w:rPr>
                <w:rFonts w:ascii="Arial Narrow" w:hAnsi="Arial Narrow" w:cs="Arial"/>
                <w:bCs/>
              </w:rPr>
              <w:t xml:space="preserve"> </w:t>
            </w:r>
            <w:sdt>
              <w:sdtPr>
                <w:rPr>
                  <w:rFonts w:ascii="Arial Narrow" w:hAnsi="Arial Narrow" w:cs="Arial"/>
                  <w:bCs/>
                </w:rPr>
                <w:alias w:val="Select the date"/>
                <w:tag w:val="Select the date"/>
                <w:id w:val="942263738"/>
                <w:placeholder>
                  <w:docPart w:val="9E284E1920AB4788BE82169E5C5EAFE8"/>
                </w:placeholder>
                <w:date w:fullDate="2026-01-01T00:00:00Z">
                  <w:dateFormat w:val="dd MMMM yyyy"/>
                  <w:lid w:val="en-US"/>
                  <w:storeMappedDataAs w:val="dateTime"/>
                  <w:calendar w:val="gregorian"/>
                </w:date>
              </w:sdtPr>
              <w:sdtContent>
                <w:r w:rsidR="00FE1B56">
                  <w:rPr>
                    <w:rFonts w:ascii="Arial Narrow" w:hAnsi="Arial Narrow" w:cs="Arial"/>
                    <w:bCs/>
                  </w:rPr>
                  <w:t>01 January 2026</w:t>
                </w:r>
              </w:sdtContent>
            </w:sdt>
            <w:r w:rsidR="00FE1B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 </w:t>
            </w:r>
            <w:r w:rsidR="00C167F9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 </w:t>
            </w:r>
            <w:r w:rsidR="00C167F9">
              <w:rPr>
                <w:rFonts w:asciiTheme="majorBidi" w:hAnsiTheme="majorBidi" w:cstheme="majorBidi"/>
                <w:b/>
                <w:sz w:val="24"/>
                <w:szCs w:val="24"/>
              </w:rPr>
              <w:t xml:space="preserve">                        </w:t>
            </w:r>
          </w:p>
        </w:tc>
      </w:tr>
      <w:tr w:rsidR="00C167F9" w:rsidRPr="009E130B" w14:paraId="6FBF2E86" w14:textId="77777777" w:rsidTr="00C167F9">
        <w:trPr>
          <w:trHeight w:val="569"/>
        </w:trPr>
        <w:tc>
          <w:tcPr>
            <w:tcW w:w="10627" w:type="dxa"/>
            <w:gridSpan w:val="7"/>
            <w:tcBorders>
              <w:bottom w:val="nil"/>
            </w:tcBorders>
          </w:tcPr>
          <w:p w14:paraId="2E5C1D11" w14:textId="77777777" w:rsidR="00C167F9" w:rsidRDefault="00C167F9" w:rsidP="00C167F9">
            <w:pPr>
              <w:rPr>
                <w:rFonts w:asciiTheme="majorBidi" w:hAnsiTheme="majorBidi" w:cstheme="majorBidi"/>
                <w:b/>
                <w:sz w:val="24"/>
                <w:szCs w:val="24"/>
              </w:rPr>
            </w:pPr>
            <w:r w:rsidRPr="006B5E19">
              <w:rPr>
                <w:rFonts w:asciiTheme="majorBidi" w:hAnsiTheme="majorBidi" w:cstheme="majorBidi"/>
                <w:b/>
                <w:sz w:val="24"/>
                <w:szCs w:val="24"/>
              </w:rPr>
              <w:t>APPROVAL:                                  ADMISSIONS and REGISTRATION DIRECTOR</w:t>
            </w:r>
          </w:p>
          <w:p w14:paraId="1ED3E880" w14:textId="77777777" w:rsidR="00C167F9" w:rsidRPr="006B5E19" w:rsidRDefault="00C167F9" w:rsidP="00C167F9">
            <w:pPr>
              <w:rPr>
                <w:rFonts w:asciiTheme="majorBidi" w:hAnsiTheme="majorBidi" w:cstheme="majorBidi"/>
                <w:b/>
                <w:sz w:val="24"/>
                <w:szCs w:val="24"/>
              </w:rPr>
            </w:pPr>
          </w:p>
          <w:p w14:paraId="428B2960" w14:textId="77777777" w:rsidR="00C167F9" w:rsidRPr="009E130B" w:rsidRDefault="00C167F9" w:rsidP="00C167F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C167F9" w:rsidRPr="009E130B" w14:paraId="125BDBF0" w14:textId="77777777" w:rsidTr="00C167F9">
        <w:trPr>
          <w:trHeight w:val="926"/>
        </w:trPr>
        <w:tc>
          <w:tcPr>
            <w:tcW w:w="10627" w:type="dxa"/>
            <w:gridSpan w:val="7"/>
            <w:tcBorders>
              <w:top w:val="nil"/>
            </w:tcBorders>
          </w:tcPr>
          <w:p w14:paraId="1468C50A" w14:textId="04F7CA19" w:rsidR="00C167F9" w:rsidRPr="00CB679E" w:rsidRDefault="00C167F9" w:rsidP="00C167F9">
            <w:pP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                                     </w:t>
            </w:r>
            <w:r w:rsidRPr="009E130B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SIGNATUR</w:t>
            </w:r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E   </w:t>
            </w:r>
            <w:r w:rsidRPr="00CB679E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        </w:t>
            </w:r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                                                              </w:t>
            </w:r>
            <w:r w:rsidRPr="009E130B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DATE</w:t>
            </w:r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: </w:t>
            </w:r>
            <w:r>
              <w:rPr>
                <w:rFonts w:asciiTheme="majorBidi" w:hAnsiTheme="majorBidi" w:cstheme="majorBidi"/>
                <w:b/>
                <w:sz w:val="24"/>
                <w:szCs w:val="24"/>
              </w:rPr>
              <w:t xml:space="preserve"> </w:t>
            </w:r>
            <w:r w:rsidR="00AC75AD">
              <w:rPr>
                <w:rFonts w:ascii="Arial Narrow" w:hAnsi="Arial Narrow" w:cs="Arial"/>
                <w:bCs/>
              </w:rPr>
              <w:t xml:space="preserve"> </w:t>
            </w:r>
            <w:r w:rsidR="00AC75AD">
              <w:rPr>
                <w:rFonts w:asciiTheme="majorBidi" w:hAnsiTheme="majorBidi" w:cstheme="majorBidi"/>
                <w:b/>
                <w:sz w:val="24"/>
                <w:szCs w:val="24"/>
              </w:rPr>
              <w:t xml:space="preserve"> </w:t>
            </w:r>
            <w:r>
              <w:rPr>
                <w:rFonts w:asciiTheme="majorBidi" w:hAnsiTheme="majorBidi" w:cstheme="majorBidi"/>
                <w:b/>
                <w:sz w:val="24"/>
                <w:szCs w:val="24"/>
              </w:rPr>
              <w:t xml:space="preserve">                       </w:t>
            </w:r>
          </w:p>
        </w:tc>
      </w:tr>
    </w:tbl>
    <w:p w14:paraId="69114EB7" w14:textId="77777777" w:rsidR="00C167F9" w:rsidRPr="00C167F9" w:rsidRDefault="00C167F9" w:rsidP="00C167F9">
      <w:pPr>
        <w:rPr>
          <w:sz w:val="12"/>
          <w:szCs w:val="12"/>
        </w:rPr>
      </w:pPr>
    </w:p>
    <w:sectPr w:rsidR="00C167F9" w:rsidRPr="00C167F9" w:rsidSect="00C167F9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7" w:h="16840" w:orient="landscape" w:code="9"/>
      <w:pgMar w:top="17" w:right="720" w:bottom="289" w:left="720" w:header="510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6C17AC" w14:textId="77777777" w:rsidR="003C72E1" w:rsidRDefault="003C72E1" w:rsidP="003F16C8">
      <w:r>
        <w:separator/>
      </w:r>
    </w:p>
  </w:endnote>
  <w:endnote w:type="continuationSeparator" w:id="0">
    <w:p w14:paraId="0758B53A" w14:textId="77777777" w:rsidR="003C72E1" w:rsidRDefault="003C72E1" w:rsidP="003F16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albaum Text">
    <w:charset w:val="00"/>
    <w:family w:val="roman"/>
    <w:pitch w:val="variable"/>
    <w:sig w:usb0="8000002F" w:usb1="0000000A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80BD6A" w14:textId="77777777" w:rsidR="00C167F9" w:rsidRDefault="00C167F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4F1628" w14:textId="77777777" w:rsidR="003206F5" w:rsidRPr="00C167F9" w:rsidRDefault="00000000" w:rsidP="00F07B72">
    <w:pPr>
      <w:pStyle w:val="Footer"/>
      <w:tabs>
        <w:tab w:val="clear" w:pos="4513"/>
        <w:tab w:val="clear" w:pos="9026"/>
        <w:tab w:val="left" w:pos="3885"/>
      </w:tabs>
      <w:rPr>
        <w:rFonts w:asciiTheme="majorBidi" w:hAnsiTheme="majorBidi" w:cstheme="majorBidi"/>
        <w:sz w:val="20"/>
        <w:szCs w:val="20"/>
      </w:rPr>
    </w:pPr>
    <w:r>
      <w:rPr>
        <w:rFonts w:asciiTheme="majorBidi" w:hAnsiTheme="majorBidi" w:cstheme="majorBidi"/>
        <w:noProof/>
        <w:sz w:val="28"/>
        <w:szCs w:val="28"/>
      </w:rPr>
      <w:pict w14:anchorId="1CFBDEFD">
        <v:rect id="_x0000_i1026" style="width:0;height:1.5pt" o:hralign="center" o:hrstd="t" o:hr="t" fillcolor="#a0a0a0" stroked="f"/>
      </w:pict>
    </w:r>
    <w:r w:rsidR="00560ABF" w:rsidRPr="00C167F9">
      <w:rPr>
        <w:rFonts w:asciiTheme="majorBidi" w:hAnsiTheme="majorBidi" w:cstheme="majorBidi"/>
        <w:caps/>
        <w:noProof/>
        <w:sz w:val="20"/>
        <w:szCs w:val="20"/>
      </w:rPr>
      <w:drawing>
        <wp:anchor distT="0" distB="0" distL="114300" distR="114300" simplePos="0" relativeHeight="251657216" behindDoc="1" locked="0" layoutInCell="1" allowOverlap="1" wp14:anchorId="05A65A65" wp14:editId="59E676EF">
          <wp:simplePos x="0" y="0"/>
          <wp:positionH relativeFrom="page">
            <wp:posOffset>-11875</wp:posOffset>
          </wp:positionH>
          <wp:positionV relativeFrom="paragraph">
            <wp:posOffset>2791905</wp:posOffset>
          </wp:positionV>
          <wp:extent cx="7552690" cy="3882390"/>
          <wp:effectExtent l="0" t="0" r="0" b="3810"/>
          <wp:wrapNone/>
          <wp:docPr id="56815158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40938098" name="Picture 340938098"/>
                  <pic:cNvPicPr/>
                </pic:nvPicPr>
                <pic:blipFill rotWithShape="1">
                  <a:blip r:embed="rId1">
                    <a:alphaModFix amt="5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627" t="39691" r="2078" b="1266"/>
                  <a:stretch/>
                </pic:blipFill>
                <pic:spPr bwMode="auto">
                  <a:xfrm>
                    <a:off x="0" y="0"/>
                    <a:ext cx="7597869" cy="3905614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sdt>
      <w:sdtPr>
        <w:rPr>
          <w:rFonts w:asciiTheme="majorBidi" w:hAnsiTheme="majorBidi" w:cstheme="majorBidi"/>
          <w:sz w:val="20"/>
          <w:szCs w:val="20"/>
        </w:rPr>
        <w:id w:val="1828775115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="003206F5" w:rsidRPr="00C167F9">
          <w:rPr>
            <w:rFonts w:asciiTheme="majorBidi" w:hAnsiTheme="majorBidi" w:cstheme="majorBidi"/>
            <w:sz w:val="20"/>
            <w:szCs w:val="20"/>
            <w:lang w:val="en-US"/>
          </w:rPr>
          <w:t>F</w:t>
        </w:r>
        <w:r w:rsidR="003E421A" w:rsidRPr="00C167F9">
          <w:rPr>
            <w:rFonts w:asciiTheme="majorBidi" w:hAnsiTheme="majorBidi" w:cstheme="majorBidi"/>
            <w:sz w:val="20"/>
            <w:szCs w:val="20"/>
            <w:lang w:val="en-US"/>
          </w:rPr>
          <w:t>A</w:t>
        </w:r>
        <w:r w:rsidR="00C167F9" w:rsidRPr="00C167F9">
          <w:rPr>
            <w:rFonts w:asciiTheme="majorBidi" w:hAnsiTheme="majorBidi" w:cstheme="majorBidi"/>
            <w:sz w:val="20"/>
            <w:szCs w:val="20"/>
            <w:lang w:val="en-US"/>
          </w:rPr>
          <w:t>R</w:t>
        </w:r>
        <w:r w:rsidR="00C167F9">
          <w:rPr>
            <w:rFonts w:asciiTheme="majorBidi" w:hAnsiTheme="majorBidi" w:cstheme="majorBidi"/>
            <w:sz w:val="20"/>
            <w:szCs w:val="20"/>
            <w:lang w:val="en-US"/>
          </w:rPr>
          <w:t>5</w:t>
        </w:r>
        <w:r w:rsidR="00C167F9" w:rsidRPr="00C167F9">
          <w:rPr>
            <w:rFonts w:asciiTheme="majorBidi" w:hAnsiTheme="majorBidi" w:cstheme="majorBidi"/>
            <w:sz w:val="20"/>
            <w:szCs w:val="20"/>
            <w:lang w:val="en-US"/>
          </w:rPr>
          <w:t xml:space="preserve"> </w:t>
        </w:r>
        <w:r w:rsidR="003206F5" w:rsidRPr="00C167F9">
          <w:rPr>
            <w:rFonts w:asciiTheme="majorBidi" w:hAnsiTheme="majorBidi" w:cstheme="majorBidi"/>
            <w:sz w:val="20"/>
            <w:szCs w:val="20"/>
            <w:lang w:val="en-US"/>
          </w:rPr>
          <w:t xml:space="preserve">V1                                                                               </w:t>
        </w:r>
        <w:r w:rsidR="00E65531" w:rsidRPr="00C167F9">
          <w:rPr>
            <w:rFonts w:asciiTheme="majorBidi" w:hAnsiTheme="majorBidi" w:cstheme="majorBidi"/>
            <w:sz w:val="20"/>
            <w:szCs w:val="20"/>
            <w:lang w:val="en-US"/>
          </w:rPr>
          <w:t xml:space="preserve">        </w:t>
        </w:r>
        <w:r w:rsidR="00C167F9" w:rsidRPr="00C167F9">
          <w:rPr>
            <w:rFonts w:asciiTheme="majorBidi" w:hAnsiTheme="majorBidi" w:cstheme="majorBidi"/>
            <w:sz w:val="20"/>
            <w:szCs w:val="20"/>
            <w:lang w:val="en-US"/>
          </w:rPr>
          <w:t xml:space="preserve">              </w:t>
        </w:r>
        <w:r w:rsidR="00C167F9">
          <w:rPr>
            <w:rFonts w:asciiTheme="majorBidi" w:hAnsiTheme="majorBidi" w:cstheme="majorBidi"/>
            <w:sz w:val="20"/>
            <w:szCs w:val="20"/>
            <w:lang w:val="en-US"/>
          </w:rPr>
          <w:t xml:space="preserve">                       </w:t>
        </w:r>
        <w:r w:rsidR="00C167F9" w:rsidRPr="00C167F9">
          <w:rPr>
            <w:rFonts w:asciiTheme="majorBidi" w:hAnsiTheme="majorBidi" w:cstheme="majorBidi"/>
            <w:sz w:val="20"/>
            <w:szCs w:val="20"/>
            <w:lang w:val="en-US"/>
          </w:rPr>
          <w:t xml:space="preserve">             </w:t>
        </w:r>
        <w:r w:rsidR="00E65531" w:rsidRPr="00C167F9">
          <w:rPr>
            <w:rFonts w:asciiTheme="majorBidi" w:hAnsiTheme="majorBidi" w:cstheme="majorBidi"/>
            <w:sz w:val="20"/>
            <w:szCs w:val="20"/>
            <w:lang w:val="en-US"/>
          </w:rPr>
          <w:t xml:space="preserve">   </w:t>
        </w:r>
        <w:r w:rsidR="00C167F9" w:rsidRPr="00C167F9">
          <w:rPr>
            <w:rFonts w:asciiTheme="majorBidi" w:hAnsiTheme="majorBidi" w:cstheme="majorBidi"/>
            <w:sz w:val="20"/>
            <w:szCs w:val="20"/>
            <w:lang w:val="en-US"/>
          </w:rPr>
          <w:t xml:space="preserve">   </w:t>
        </w:r>
        <w:r w:rsidR="00E65531" w:rsidRPr="00C167F9">
          <w:rPr>
            <w:rFonts w:asciiTheme="majorBidi" w:hAnsiTheme="majorBidi" w:cstheme="majorBidi"/>
            <w:sz w:val="20"/>
            <w:szCs w:val="20"/>
            <w:lang w:val="en-US"/>
          </w:rPr>
          <w:t xml:space="preserve">                                      </w:t>
        </w:r>
        <w:r w:rsidR="003206F5" w:rsidRPr="00C167F9">
          <w:rPr>
            <w:rFonts w:asciiTheme="majorBidi" w:hAnsiTheme="majorBidi" w:cstheme="majorBidi"/>
            <w:sz w:val="20"/>
            <w:szCs w:val="20"/>
            <w:lang w:val="en-US"/>
          </w:rPr>
          <w:t xml:space="preserve">           </w:t>
        </w:r>
        <w:r w:rsidR="003206F5" w:rsidRPr="00C167F9">
          <w:rPr>
            <w:rFonts w:asciiTheme="majorBidi" w:hAnsiTheme="majorBidi" w:cstheme="majorBidi"/>
            <w:sz w:val="20"/>
            <w:szCs w:val="20"/>
          </w:rPr>
          <w:fldChar w:fldCharType="begin"/>
        </w:r>
        <w:r w:rsidR="003206F5" w:rsidRPr="00C167F9">
          <w:rPr>
            <w:rFonts w:asciiTheme="majorBidi" w:hAnsiTheme="majorBidi" w:cstheme="majorBidi"/>
            <w:sz w:val="20"/>
            <w:szCs w:val="20"/>
          </w:rPr>
          <w:instrText xml:space="preserve"> PAGE   \* MERGEFORMAT </w:instrText>
        </w:r>
        <w:r w:rsidR="003206F5" w:rsidRPr="00C167F9">
          <w:rPr>
            <w:rFonts w:asciiTheme="majorBidi" w:hAnsiTheme="majorBidi" w:cstheme="majorBidi"/>
            <w:sz w:val="20"/>
            <w:szCs w:val="20"/>
          </w:rPr>
          <w:fldChar w:fldCharType="separate"/>
        </w:r>
        <w:r w:rsidR="003206F5" w:rsidRPr="00C167F9">
          <w:rPr>
            <w:rFonts w:asciiTheme="majorBidi" w:hAnsiTheme="majorBidi" w:cstheme="majorBidi"/>
            <w:sz w:val="20"/>
            <w:szCs w:val="20"/>
          </w:rPr>
          <w:t>1</w:t>
        </w:r>
        <w:r w:rsidR="003206F5" w:rsidRPr="00C167F9">
          <w:rPr>
            <w:rFonts w:asciiTheme="majorBidi" w:hAnsiTheme="majorBidi" w:cstheme="majorBidi"/>
            <w:noProof/>
            <w:sz w:val="20"/>
            <w:szCs w:val="20"/>
          </w:rPr>
          <w:fldChar w:fldCharType="end"/>
        </w:r>
      </w:sdtContent>
    </w:sdt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20"/>
        <w:szCs w:val="20"/>
      </w:rPr>
      <w:id w:val="-1483071653"/>
      <w:docPartObj>
        <w:docPartGallery w:val="Page Numbers (Bottom of Page)"/>
        <w:docPartUnique/>
      </w:docPartObj>
    </w:sdtPr>
    <w:sdtEndPr>
      <w:rPr>
        <w:noProof/>
      </w:rPr>
    </w:sdtEndPr>
    <w:sdtContent>
      <w:sdt>
        <w:sdtPr>
          <w:rPr>
            <w:sz w:val="20"/>
            <w:szCs w:val="20"/>
          </w:rPr>
          <w:id w:val="1530377185"/>
          <w:docPartObj>
            <w:docPartGallery w:val="Page Numbers (Bottom of Page)"/>
            <w:docPartUnique/>
          </w:docPartObj>
        </w:sdtPr>
        <w:sdtEndPr>
          <w:rPr>
            <w:noProof/>
          </w:rPr>
        </w:sdtEndPr>
        <w:sdtContent>
          <w:p w14:paraId="1FDE118A" w14:textId="77777777" w:rsidR="00F07B72" w:rsidRDefault="00000000" w:rsidP="00F07B72">
            <w:pPr>
              <w:pStyle w:val="Footer"/>
              <w:rPr>
                <w:sz w:val="20"/>
                <w:szCs w:val="20"/>
              </w:rPr>
            </w:pPr>
            <w:r>
              <w:rPr>
                <w:rFonts w:ascii="Century" w:hAnsi="Century" w:cs="Times New Roman"/>
                <w:noProof/>
                <w:sz w:val="28"/>
                <w:szCs w:val="28"/>
              </w:rPr>
              <w:pict w14:anchorId="3E6AC62B">
                <v:rect id="_x0000_i1028" style="width:0;height:1.5pt" o:hralign="center" o:hrstd="t" o:hr="t" fillcolor="#a0a0a0" stroked="f"/>
              </w:pict>
            </w:r>
          </w:p>
          <w:p w14:paraId="2553A863" w14:textId="77777777" w:rsidR="00560ABF" w:rsidRPr="003206F5" w:rsidRDefault="003206F5" w:rsidP="003206F5">
            <w:pPr>
              <w:pStyle w:val="Footer"/>
              <w:rPr>
                <w:sz w:val="20"/>
                <w:szCs w:val="20"/>
              </w:rPr>
            </w:pPr>
            <w:r w:rsidRPr="003206F5">
              <w:rPr>
                <w:rFonts w:ascii="Century" w:hAnsi="Century"/>
                <w:sz w:val="20"/>
                <w:szCs w:val="20"/>
                <w:lang w:val="en-US"/>
              </w:rPr>
              <w:t xml:space="preserve">(Form Code e.g. FQA1-11) (Form Version e.g.V1)                </w:t>
            </w:r>
            <w:r w:rsidR="00AD16D6">
              <w:rPr>
                <w:rFonts w:ascii="Century" w:hAnsi="Century"/>
                <w:sz w:val="20"/>
                <w:szCs w:val="20"/>
                <w:lang w:val="en-US"/>
              </w:rPr>
              <w:t xml:space="preserve">                 </w:t>
            </w:r>
            <w:r w:rsidRPr="003206F5">
              <w:rPr>
                <w:rFonts w:ascii="Century" w:hAnsi="Century"/>
                <w:sz w:val="20"/>
                <w:szCs w:val="20"/>
                <w:lang w:val="en-US"/>
              </w:rPr>
              <w:t xml:space="preserve">                                             </w:t>
            </w:r>
            <w:r w:rsidRPr="003206F5">
              <w:rPr>
                <w:sz w:val="20"/>
                <w:szCs w:val="20"/>
              </w:rPr>
              <w:fldChar w:fldCharType="begin"/>
            </w:r>
            <w:r w:rsidRPr="003206F5">
              <w:rPr>
                <w:sz w:val="20"/>
                <w:szCs w:val="20"/>
              </w:rPr>
              <w:instrText xml:space="preserve"> PAGE   \* MERGEFORMAT </w:instrText>
            </w:r>
            <w:r w:rsidRPr="003206F5">
              <w:rPr>
                <w:sz w:val="20"/>
                <w:szCs w:val="20"/>
              </w:rPr>
              <w:fldChar w:fldCharType="separate"/>
            </w:r>
            <w:r w:rsidRPr="003206F5">
              <w:rPr>
                <w:sz w:val="20"/>
                <w:szCs w:val="20"/>
              </w:rPr>
              <w:t>1</w:t>
            </w:r>
            <w:r w:rsidRPr="003206F5">
              <w:rPr>
                <w:noProof/>
                <w:sz w:val="20"/>
                <w:szCs w:val="20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964CFC" w14:textId="77777777" w:rsidR="003C72E1" w:rsidRDefault="003C72E1" w:rsidP="003F16C8">
      <w:r>
        <w:separator/>
      </w:r>
    </w:p>
  </w:footnote>
  <w:footnote w:type="continuationSeparator" w:id="0">
    <w:p w14:paraId="02F7E285" w14:textId="77777777" w:rsidR="003C72E1" w:rsidRDefault="003C72E1" w:rsidP="003F16C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C54B59" w14:textId="77777777" w:rsidR="007F3808" w:rsidRDefault="00000000">
    <w:pPr>
      <w:pStyle w:val="Header"/>
    </w:pPr>
    <w:r>
      <w:rPr>
        <w:noProof/>
      </w:rPr>
      <w:pict w14:anchorId="2158AA6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80943188" o:spid="_x0000_s1029" type="#_x0000_t75" style="position:absolute;margin-left:0;margin-top:0;width:346.5pt;height:279.9pt;z-index:-251657216;mso-position-horizontal:center;mso-position-horizontal-relative:margin;mso-position-vertical:center;mso-position-vertical-relative:margin" o:allowincell="f">
          <v:imagedata r:id="rId1" o:title="Picture2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96EF5A" w14:textId="77777777" w:rsidR="00C167F9" w:rsidRDefault="00BD2594" w:rsidP="00C167F9">
    <w:pPr>
      <w:pStyle w:val="Header"/>
      <w:rPr>
        <w:rFonts w:ascii="Century" w:hAnsi="Century" w:cs="Times New Roman"/>
        <w:sz w:val="26"/>
        <w:szCs w:val="26"/>
      </w:rPr>
    </w:pPr>
    <w:r w:rsidRPr="00AD16D6">
      <w:rPr>
        <w:rFonts w:ascii="Century" w:hAnsi="Century" w:cs="Times New Roman"/>
        <w:noProof/>
        <w:sz w:val="26"/>
        <w:szCs w:val="26"/>
      </w:rPr>
      <w:drawing>
        <wp:anchor distT="0" distB="0" distL="114300" distR="114300" simplePos="0" relativeHeight="251655168" behindDoc="1" locked="0" layoutInCell="1" allowOverlap="1" wp14:anchorId="618DE6FD" wp14:editId="1BE3733F">
          <wp:simplePos x="0" y="0"/>
          <wp:positionH relativeFrom="margin">
            <wp:align>right</wp:align>
          </wp:positionH>
          <wp:positionV relativeFrom="paragraph">
            <wp:posOffset>-219075</wp:posOffset>
          </wp:positionV>
          <wp:extent cx="1944000" cy="481067"/>
          <wp:effectExtent l="0" t="0" r="0" b="0"/>
          <wp:wrapTight wrapText="bothSides">
            <wp:wrapPolygon edited="0">
              <wp:start x="0" y="0"/>
              <wp:lineTo x="0" y="20544"/>
              <wp:lineTo x="21381" y="20544"/>
              <wp:lineTo x="21381" y="0"/>
              <wp:lineTo x="0" y="0"/>
            </wp:wrapPolygon>
          </wp:wrapTight>
          <wp:docPr id="680686984" name="Picture 1" descr="A logo of a university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51339118" name="Picture 1" descr="A logo of a university&#10;&#10;Description automatically generated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4000"/>
                  <a:stretch/>
                </pic:blipFill>
                <pic:spPr bwMode="auto">
                  <a:xfrm>
                    <a:off x="0" y="0"/>
                    <a:ext cx="1944000" cy="481067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000000">
      <w:rPr>
        <w:rFonts w:ascii="Century" w:hAnsi="Century" w:cs="Times New Roman"/>
        <w:noProof/>
        <w:sz w:val="26"/>
        <w:szCs w:val="26"/>
      </w:rPr>
      <w:pict w14:anchorId="7FC8EA9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80943189" o:spid="_x0000_s1030" type="#_x0000_t75" style="position:absolute;margin-left:0;margin-top:0;width:346.5pt;height:279.9pt;z-index:-251656192;mso-position-horizontal:center;mso-position-horizontal-relative:margin;mso-position-vertical:center;mso-position-vertical-relative:margin" o:allowincell="f">
          <v:imagedata r:id="rId2" o:title="Picture2" gain="19661f" blacklevel="22938f"/>
          <w10:wrap anchorx="margin" anchory="margin"/>
        </v:shape>
      </w:pict>
    </w:r>
    <w:r w:rsidR="00C167F9">
      <w:rPr>
        <w:rFonts w:ascii="Century" w:hAnsi="Century" w:cs="Times New Roman"/>
        <w:sz w:val="26"/>
        <w:szCs w:val="26"/>
      </w:rPr>
      <w:t>Admissions &amp; Registration Department</w:t>
    </w:r>
  </w:p>
  <w:p w14:paraId="32692D48" w14:textId="77777777" w:rsidR="00C167F9" w:rsidRPr="00C167F9" w:rsidRDefault="00C167F9" w:rsidP="00C167F9">
    <w:pPr>
      <w:pStyle w:val="Header"/>
      <w:rPr>
        <w:rFonts w:ascii="Century" w:hAnsi="Century" w:cs="Times New Roman"/>
        <w:sz w:val="6"/>
        <w:szCs w:val="6"/>
      </w:rPr>
    </w:pPr>
  </w:p>
  <w:p w14:paraId="07FAF7FB" w14:textId="77777777" w:rsidR="00804CBC" w:rsidRPr="00C167F9" w:rsidRDefault="00000000" w:rsidP="00C167F9">
    <w:pPr>
      <w:pStyle w:val="Header"/>
      <w:rPr>
        <w:rFonts w:ascii="Century" w:hAnsi="Century" w:cs="Times New Roman"/>
        <w:sz w:val="26"/>
        <w:szCs w:val="26"/>
        <w:rtl/>
      </w:rPr>
    </w:pPr>
    <w:r>
      <w:rPr>
        <w:rFonts w:ascii="Century" w:hAnsi="Century" w:cs="Times New Roman"/>
        <w:noProof/>
        <w:sz w:val="28"/>
        <w:szCs w:val="28"/>
      </w:rPr>
      <w:pict w14:anchorId="59DD61C0">
        <v:rect id="_x0000_i1025" style="width:0;height:1.5pt" o:hralign="center" o:hrstd="t" o:hr="t" fillcolor="#a0a0a0" stroked="f"/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F1A2E0" w14:textId="77777777" w:rsidR="00141510" w:rsidRPr="00AD16D6" w:rsidRDefault="00804CBC" w:rsidP="00804CBC">
    <w:pPr>
      <w:pStyle w:val="Header"/>
      <w:rPr>
        <w:rFonts w:ascii="Century" w:hAnsi="Century" w:cs="Times New Roman"/>
        <w:sz w:val="28"/>
        <w:szCs w:val="28"/>
      </w:rPr>
    </w:pPr>
    <w:r w:rsidRPr="00AD16D6">
      <w:rPr>
        <w:rFonts w:ascii="Century" w:hAnsi="Century" w:cs="Times New Roman"/>
        <w:noProof/>
        <w:sz w:val="28"/>
        <w:szCs w:val="28"/>
      </w:rPr>
      <w:drawing>
        <wp:anchor distT="0" distB="0" distL="114300" distR="114300" simplePos="0" relativeHeight="251656192" behindDoc="1" locked="0" layoutInCell="1" allowOverlap="1" wp14:anchorId="796D8909" wp14:editId="7A2F12C8">
          <wp:simplePos x="0" y="0"/>
          <wp:positionH relativeFrom="margin">
            <wp:posOffset>3219450</wp:posOffset>
          </wp:positionH>
          <wp:positionV relativeFrom="paragraph">
            <wp:posOffset>-152400</wp:posOffset>
          </wp:positionV>
          <wp:extent cx="2352675" cy="531495"/>
          <wp:effectExtent l="0" t="0" r="9525" b="1905"/>
          <wp:wrapTight wrapText="bothSides">
            <wp:wrapPolygon edited="0">
              <wp:start x="0" y="0"/>
              <wp:lineTo x="0" y="20903"/>
              <wp:lineTo x="21513" y="20903"/>
              <wp:lineTo x="21513" y="0"/>
              <wp:lineTo x="0" y="0"/>
            </wp:wrapPolygon>
          </wp:wrapTight>
          <wp:docPr id="1703503872" name="Picture 1" descr="A logo of a university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51339118" name="Picture 1" descr="A logo of a university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352675" cy="53149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000000">
      <w:rPr>
        <w:rFonts w:ascii="Century" w:hAnsi="Century" w:cs="Times New Roman"/>
        <w:noProof/>
        <w:sz w:val="28"/>
        <w:szCs w:val="28"/>
      </w:rPr>
      <w:pict w14:anchorId="7AF06DE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80943187" o:spid="_x0000_s1028" type="#_x0000_t75" style="position:absolute;margin-left:0;margin-top:0;width:346.5pt;height:279.9pt;z-index:-251658240;mso-position-horizontal:center;mso-position-horizontal-relative:margin;mso-position-vertical:center;mso-position-vertical-relative:margin" o:allowincell="f">
          <v:imagedata r:id="rId2" o:title="Picture2" gain="19661f" blacklevel="22938f"/>
          <w10:wrap anchorx="margin" anchory="margin"/>
        </v:shape>
      </w:pict>
    </w:r>
    <w:r w:rsidR="00141510" w:rsidRPr="00AD16D6">
      <w:rPr>
        <w:rFonts w:ascii="Century" w:hAnsi="Century" w:cs="Times New Roman"/>
        <w:sz w:val="28"/>
        <w:szCs w:val="28"/>
      </w:rPr>
      <w:t>Department/College Name</w:t>
    </w:r>
    <w:r w:rsidR="002C2083" w:rsidRPr="00AD16D6">
      <w:rPr>
        <w:rFonts w:ascii="Century" w:hAnsi="Century" w:cs="Times New Roman"/>
        <w:sz w:val="28"/>
        <w:szCs w:val="28"/>
      </w:rPr>
      <w:tab/>
    </w:r>
  </w:p>
  <w:p w14:paraId="27023D59" w14:textId="77777777" w:rsidR="00BD2594" w:rsidRPr="00AD16D6" w:rsidRDefault="00AD16D6" w:rsidP="00141510">
    <w:pPr>
      <w:pStyle w:val="Header"/>
      <w:rPr>
        <w:rFonts w:ascii="Century" w:hAnsi="Century" w:cs="Times New Roman"/>
        <w:sz w:val="28"/>
        <w:szCs w:val="28"/>
        <w:rtl/>
        <w:lang w:val="en-US" w:bidi="ar-OM"/>
      </w:rPr>
    </w:pPr>
    <w:r w:rsidRPr="00AD16D6">
      <w:rPr>
        <w:rFonts w:ascii="Century" w:hAnsi="Century" w:cs="Times New Roman"/>
        <w:sz w:val="28"/>
        <w:szCs w:val="28"/>
      </w:rPr>
      <w:t>Course Specifications</w:t>
    </w:r>
    <w:r w:rsidR="00000000">
      <w:rPr>
        <w:rFonts w:ascii="Century" w:hAnsi="Century" w:cs="Times New Roman"/>
        <w:noProof/>
        <w:sz w:val="28"/>
        <w:szCs w:val="28"/>
      </w:rPr>
      <w:pict w14:anchorId="74B427E1">
        <v:rect id="_x0000_i1027" style="width:0;height:1.5pt" o:hralign="center" o:hrstd="t" o:hr="t" fillcolor="#a0a0a0" stroked="f"/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8F566E"/>
    <w:multiLevelType w:val="hybridMultilevel"/>
    <w:tmpl w:val="1C404816"/>
    <w:lvl w:ilvl="0" w:tplc="08E8E762">
      <w:start w:val="1"/>
      <w:numFmt w:val="decimal"/>
      <w:lvlText w:val="%1."/>
      <w:lvlJc w:val="left"/>
      <w:pPr>
        <w:ind w:left="45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4" w:hanging="360"/>
      </w:pPr>
    </w:lvl>
    <w:lvl w:ilvl="2" w:tplc="0409001B" w:tentative="1">
      <w:start w:val="1"/>
      <w:numFmt w:val="lowerRoman"/>
      <w:lvlText w:val="%3."/>
      <w:lvlJc w:val="right"/>
      <w:pPr>
        <w:ind w:left="1894" w:hanging="180"/>
      </w:pPr>
    </w:lvl>
    <w:lvl w:ilvl="3" w:tplc="0409000F" w:tentative="1">
      <w:start w:val="1"/>
      <w:numFmt w:val="decimal"/>
      <w:lvlText w:val="%4."/>
      <w:lvlJc w:val="left"/>
      <w:pPr>
        <w:ind w:left="2614" w:hanging="360"/>
      </w:pPr>
    </w:lvl>
    <w:lvl w:ilvl="4" w:tplc="04090019" w:tentative="1">
      <w:start w:val="1"/>
      <w:numFmt w:val="lowerLetter"/>
      <w:lvlText w:val="%5."/>
      <w:lvlJc w:val="left"/>
      <w:pPr>
        <w:ind w:left="3334" w:hanging="360"/>
      </w:pPr>
    </w:lvl>
    <w:lvl w:ilvl="5" w:tplc="0409001B" w:tentative="1">
      <w:start w:val="1"/>
      <w:numFmt w:val="lowerRoman"/>
      <w:lvlText w:val="%6."/>
      <w:lvlJc w:val="right"/>
      <w:pPr>
        <w:ind w:left="4054" w:hanging="180"/>
      </w:pPr>
    </w:lvl>
    <w:lvl w:ilvl="6" w:tplc="0409000F" w:tentative="1">
      <w:start w:val="1"/>
      <w:numFmt w:val="decimal"/>
      <w:lvlText w:val="%7."/>
      <w:lvlJc w:val="left"/>
      <w:pPr>
        <w:ind w:left="4774" w:hanging="360"/>
      </w:pPr>
    </w:lvl>
    <w:lvl w:ilvl="7" w:tplc="04090019" w:tentative="1">
      <w:start w:val="1"/>
      <w:numFmt w:val="lowerLetter"/>
      <w:lvlText w:val="%8."/>
      <w:lvlJc w:val="left"/>
      <w:pPr>
        <w:ind w:left="5494" w:hanging="360"/>
      </w:pPr>
    </w:lvl>
    <w:lvl w:ilvl="8" w:tplc="0409001B" w:tentative="1">
      <w:start w:val="1"/>
      <w:numFmt w:val="lowerRoman"/>
      <w:lvlText w:val="%9."/>
      <w:lvlJc w:val="right"/>
      <w:pPr>
        <w:ind w:left="6214" w:hanging="180"/>
      </w:pPr>
    </w:lvl>
  </w:abstractNum>
  <w:abstractNum w:abstractNumId="1" w15:restartNumberingAfterBreak="0">
    <w:nsid w:val="32855F29"/>
    <w:multiLevelType w:val="hybridMultilevel"/>
    <w:tmpl w:val="DD4EB88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3B8171A3"/>
    <w:multiLevelType w:val="hybridMultilevel"/>
    <w:tmpl w:val="AA445C1C"/>
    <w:lvl w:ilvl="0" w:tplc="2F3A09F2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65686F6">
      <w:start w:val="1"/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16947A02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434CA9C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8F4B5E2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2508068A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02CCF8C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E6D07B60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7034060C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36A2094"/>
    <w:multiLevelType w:val="hybridMultilevel"/>
    <w:tmpl w:val="E294082C"/>
    <w:lvl w:ilvl="0" w:tplc="5E86D520">
      <w:start w:val="1"/>
      <w:numFmt w:val="decimal"/>
      <w:lvlText w:val="%1."/>
      <w:lvlJc w:val="left"/>
      <w:pPr>
        <w:ind w:left="45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4" w:hanging="360"/>
      </w:pPr>
    </w:lvl>
    <w:lvl w:ilvl="2" w:tplc="0409001B" w:tentative="1">
      <w:start w:val="1"/>
      <w:numFmt w:val="lowerRoman"/>
      <w:lvlText w:val="%3."/>
      <w:lvlJc w:val="right"/>
      <w:pPr>
        <w:ind w:left="1894" w:hanging="180"/>
      </w:pPr>
    </w:lvl>
    <w:lvl w:ilvl="3" w:tplc="0409000F" w:tentative="1">
      <w:start w:val="1"/>
      <w:numFmt w:val="decimal"/>
      <w:lvlText w:val="%4."/>
      <w:lvlJc w:val="left"/>
      <w:pPr>
        <w:ind w:left="2614" w:hanging="360"/>
      </w:pPr>
    </w:lvl>
    <w:lvl w:ilvl="4" w:tplc="04090019" w:tentative="1">
      <w:start w:val="1"/>
      <w:numFmt w:val="lowerLetter"/>
      <w:lvlText w:val="%5."/>
      <w:lvlJc w:val="left"/>
      <w:pPr>
        <w:ind w:left="3334" w:hanging="360"/>
      </w:pPr>
    </w:lvl>
    <w:lvl w:ilvl="5" w:tplc="0409001B" w:tentative="1">
      <w:start w:val="1"/>
      <w:numFmt w:val="lowerRoman"/>
      <w:lvlText w:val="%6."/>
      <w:lvlJc w:val="right"/>
      <w:pPr>
        <w:ind w:left="4054" w:hanging="180"/>
      </w:pPr>
    </w:lvl>
    <w:lvl w:ilvl="6" w:tplc="0409000F" w:tentative="1">
      <w:start w:val="1"/>
      <w:numFmt w:val="decimal"/>
      <w:lvlText w:val="%7."/>
      <w:lvlJc w:val="left"/>
      <w:pPr>
        <w:ind w:left="4774" w:hanging="360"/>
      </w:pPr>
    </w:lvl>
    <w:lvl w:ilvl="7" w:tplc="04090019" w:tentative="1">
      <w:start w:val="1"/>
      <w:numFmt w:val="lowerLetter"/>
      <w:lvlText w:val="%8."/>
      <w:lvlJc w:val="left"/>
      <w:pPr>
        <w:ind w:left="5494" w:hanging="360"/>
      </w:pPr>
    </w:lvl>
    <w:lvl w:ilvl="8" w:tplc="0409001B" w:tentative="1">
      <w:start w:val="1"/>
      <w:numFmt w:val="lowerRoman"/>
      <w:lvlText w:val="%9."/>
      <w:lvlJc w:val="right"/>
      <w:pPr>
        <w:ind w:left="6214" w:hanging="180"/>
      </w:pPr>
    </w:lvl>
  </w:abstractNum>
  <w:abstractNum w:abstractNumId="4" w15:restartNumberingAfterBreak="0">
    <w:nsid w:val="66E76DEE"/>
    <w:multiLevelType w:val="hybridMultilevel"/>
    <w:tmpl w:val="4684B45C"/>
    <w:lvl w:ilvl="0" w:tplc="61682CE6">
      <w:start w:val="1"/>
      <w:numFmt w:val="bullet"/>
      <w:lvlText w:val="-"/>
      <w:lvlJc w:val="left"/>
      <w:pPr>
        <w:ind w:left="720" w:hanging="360"/>
      </w:pPr>
      <w:rPr>
        <w:rFonts w:ascii="Walbaum Text" w:hAnsi="Walbaum Tex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0FC3923"/>
    <w:multiLevelType w:val="hybridMultilevel"/>
    <w:tmpl w:val="A1D4E9B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446198517">
    <w:abstractNumId w:val="4"/>
  </w:num>
  <w:num w:numId="2" w16cid:durableId="1445805861">
    <w:abstractNumId w:val="2"/>
  </w:num>
  <w:num w:numId="3" w16cid:durableId="276109736">
    <w:abstractNumId w:val="5"/>
  </w:num>
  <w:num w:numId="4" w16cid:durableId="272175065">
    <w:abstractNumId w:val="1"/>
  </w:num>
  <w:num w:numId="5" w16cid:durableId="133184138">
    <w:abstractNumId w:val="0"/>
  </w:num>
  <w:num w:numId="6" w16cid:durableId="2532492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ocumentProtection w:edit="forms" w:enforcement="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75AD"/>
    <w:rsid w:val="00014242"/>
    <w:rsid w:val="0004288A"/>
    <w:rsid w:val="000C3AF3"/>
    <w:rsid w:val="000E4E96"/>
    <w:rsid w:val="001052B6"/>
    <w:rsid w:val="00141510"/>
    <w:rsid w:val="00165123"/>
    <w:rsid w:val="001B17C0"/>
    <w:rsid w:val="001C1FFC"/>
    <w:rsid w:val="001E7643"/>
    <w:rsid w:val="001F571E"/>
    <w:rsid w:val="00210447"/>
    <w:rsid w:val="00273F47"/>
    <w:rsid w:val="002C2083"/>
    <w:rsid w:val="002E49CB"/>
    <w:rsid w:val="002F50A6"/>
    <w:rsid w:val="00317E42"/>
    <w:rsid w:val="003206F5"/>
    <w:rsid w:val="003B4D99"/>
    <w:rsid w:val="003C72E1"/>
    <w:rsid w:val="003E421A"/>
    <w:rsid w:val="003F16C8"/>
    <w:rsid w:val="00416046"/>
    <w:rsid w:val="00421BCB"/>
    <w:rsid w:val="00460EA1"/>
    <w:rsid w:val="004B2240"/>
    <w:rsid w:val="004B2F15"/>
    <w:rsid w:val="004F4A44"/>
    <w:rsid w:val="00560ABF"/>
    <w:rsid w:val="00590CA3"/>
    <w:rsid w:val="00597434"/>
    <w:rsid w:val="005B3E37"/>
    <w:rsid w:val="0060249E"/>
    <w:rsid w:val="00624816"/>
    <w:rsid w:val="006762E3"/>
    <w:rsid w:val="006C7ED9"/>
    <w:rsid w:val="006F1F32"/>
    <w:rsid w:val="00711462"/>
    <w:rsid w:val="0072374B"/>
    <w:rsid w:val="00724634"/>
    <w:rsid w:val="007252D0"/>
    <w:rsid w:val="007313B0"/>
    <w:rsid w:val="00747567"/>
    <w:rsid w:val="00770C22"/>
    <w:rsid w:val="00776E9E"/>
    <w:rsid w:val="007A4BE2"/>
    <w:rsid w:val="007B17D0"/>
    <w:rsid w:val="007D70BF"/>
    <w:rsid w:val="007F3808"/>
    <w:rsid w:val="00804CBC"/>
    <w:rsid w:val="00805741"/>
    <w:rsid w:val="00830035"/>
    <w:rsid w:val="00833F20"/>
    <w:rsid w:val="00857D36"/>
    <w:rsid w:val="008653DF"/>
    <w:rsid w:val="00890346"/>
    <w:rsid w:val="009067F5"/>
    <w:rsid w:val="00917565"/>
    <w:rsid w:val="00930E0E"/>
    <w:rsid w:val="00932EA4"/>
    <w:rsid w:val="0094483D"/>
    <w:rsid w:val="00951875"/>
    <w:rsid w:val="009608A3"/>
    <w:rsid w:val="009B17BC"/>
    <w:rsid w:val="00A3155C"/>
    <w:rsid w:val="00AC75AD"/>
    <w:rsid w:val="00AD16D6"/>
    <w:rsid w:val="00B000D2"/>
    <w:rsid w:val="00B06B18"/>
    <w:rsid w:val="00B34F61"/>
    <w:rsid w:val="00B73740"/>
    <w:rsid w:val="00BC5200"/>
    <w:rsid w:val="00BD2594"/>
    <w:rsid w:val="00C05F8D"/>
    <w:rsid w:val="00C065FE"/>
    <w:rsid w:val="00C161F3"/>
    <w:rsid w:val="00C167F9"/>
    <w:rsid w:val="00C54446"/>
    <w:rsid w:val="00C62734"/>
    <w:rsid w:val="00C646D6"/>
    <w:rsid w:val="00DC6AF9"/>
    <w:rsid w:val="00E231B3"/>
    <w:rsid w:val="00E23FB0"/>
    <w:rsid w:val="00E40270"/>
    <w:rsid w:val="00E469A4"/>
    <w:rsid w:val="00E65531"/>
    <w:rsid w:val="00E73D2F"/>
    <w:rsid w:val="00EC7290"/>
    <w:rsid w:val="00F07B72"/>
    <w:rsid w:val="00FE1B56"/>
    <w:rsid w:val="00FF4E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E7FB2F3"/>
  <w15:chartTrackingRefBased/>
  <w15:docId w15:val="{4D4C68DB-77A5-4E76-B10F-0EE664E60B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67F9"/>
    <w:pPr>
      <w:spacing w:after="160" w:line="259" w:lineRule="auto"/>
    </w:pPr>
    <w:rPr>
      <w:sz w:val="22"/>
      <w:szCs w:val="22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8653DF"/>
    <w:pPr>
      <w:keepNext/>
      <w:keepLines/>
      <w:spacing w:before="360" w:after="80" w:line="240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53DF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53DF"/>
    <w:pPr>
      <w:keepNext/>
      <w:keepLines/>
      <w:spacing w:before="160" w:after="80" w:line="240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53DF"/>
    <w:pPr>
      <w:keepNext/>
      <w:keepLines/>
      <w:spacing w:before="80" w:after="40" w:line="240" w:lineRule="auto"/>
      <w:outlineLvl w:val="3"/>
    </w:pPr>
    <w:rPr>
      <w:rFonts w:eastAsiaTheme="majorEastAsia" w:cstheme="majorBidi"/>
      <w:i/>
      <w:iCs/>
      <w:color w:val="0F4761" w:themeColor="accent1" w:themeShade="BF"/>
      <w:sz w:val="24"/>
      <w:szCs w:val="24"/>
      <w:lang w:val="en-GB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53DF"/>
    <w:pPr>
      <w:keepNext/>
      <w:keepLines/>
      <w:spacing w:before="80" w:after="40" w:line="240" w:lineRule="auto"/>
      <w:outlineLvl w:val="4"/>
    </w:pPr>
    <w:rPr>
      <w:rFonts w:eastAsiaTheme="majorEastAsia" w:cstheme="majorBidi"/>
      <w:color w:val="0F4761" w:themeColor="accent1" w:themeShade="BF"/>
      <w:sz w:val="24"/>
      <w:szCs w:val="24"/>
      <w:lang w:val="en-GB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53DF"/>
    <w:pPr>
      <w:keepNext/>
      <w:keepLines/>
      <w:spacing w:before="40" w:after="0" w:line="240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  <w:lang w:val="en-GB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53DF"/>
    <w:pPr>
      <w:keepNext/>
      <w:keepLines/>
      <w:spacing w:before="40" w:after="0" w:line="240" w:lineRule="auto"/>
      <w:outlineLvl w:val="6"/>
    </w:pPr>
    <w:rPr>
      <w:rFonts w:eastAsiaTheme="majorEastAsia" w:cstheme="majorBidi"/>
      <w:color w:val="595959" w:themeColor="text1" w:themeTint="A6"/>
      <w:sz w:val="24"/>
      <w:szCs w:val="24"/>
      <w:lang w:val="en-GB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53DF"/>
    <w:pPr>
      <w:keepNext/>
      <w:keepLines/>
      <w:spacing w:after="0" w:line="240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  <w:lang w:val="en-GB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53DF"/>
    <w:pPr>
      <w:keepNext/>
      <w:keepLines/>
      <w:spacing w:after="0" w:line="240" w:lineRule="auto"/>
      <w:outlineLvl w:val="8"/>
    </w:pPr>
    <w:rPr>
      <w:rFonts w:eastAsiaTheme="majorEastAsia" w:cstheme="majorBidi"/>
      <w:color w:val="272727" w:themeColor="text1" w:themeTint="D8"/>
      <w:sz w:val="24"/>
      <w:szCs w:val="24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53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53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53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53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53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53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53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53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53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53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character" w:customStyle="1" w:styleId="TitleChar">
    <w:name w:val="Title Char"/>
    <w:basedOn w:val="DefaultParagraphFont"/>
    <w:link w:val="Title"/>
    <w:uiPriority w:val="10"/>
    <w:rsid w:val="008653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53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53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53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53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53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53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53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53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53D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F16C8"/>
    <w:pPr>
      <w:tabs>
        <w:tab w:val="center" w:pos="4513"/>
        <w:tab w:val="right" w:pos="9026"/>
      </w:tabs>
      <w:spacing w:after="0" w:line="240" w:lineRule="auto"/>
    </w:pPr>
    <w:rPr>
      <w:sz w:val="24"/>
      <w:szCs w:val="24"/>
      <w:lang w:val="en-GB"/>
    </w:rPr>
  </w:style>
  <w:style w:type="character" w:customStyle="1" w:styleId="HeaderChar">
    <w:name w:val="Header Char"/>
    <w:basedOn w:val="DefaultParagraphFont"/>
    <w:link w:val="Header"/>
    <w:uiPriority w:val="99"/>
    <w:rsid w:val="003F16C8"/>
  </w:style>
  <w:style w:type="paragraph" w:styleId="Footer">
    <w:name w:val="footer"/>
    <w:basedOn w:val="Normal"/>
    <w:link w:val="FooterChar"/>
    <w:uiPriority w:val="99"/>
    <w:unhideWhenUsed/>
    <w:rsid w:val="003F16C8"/>
    <w:pPr>
      <w:tabs>
        <w:tab w:val="center" w:pos="4513"/>
        <w:tab w:val="right" w:pos="9026"/>
      </w:tabs>
      <w:spacing w:after="0" w:line="240" w:lineRule="auto"/>
    </w:pPr>
    <w:rPr>
      <w:sz w:val="24"/>
      <w:szCs w:val="24"/>
      <w:lang w:val="en-GB"/>
    </w:rPr>
  </w:style>
  <w:style w:type="character" w:customStyle="1" w:styleId="FooterChar">
    <w:name w:val="Footer Char"/>
    <w:basedOn w:val="DefaultParagraphFont"/>
    <w:link w:val="Footer"/>
    <w:uiPriority w:val="99"/>
    <w:rsid w:val="003F16C8"/>
  </w:style>
  <w:style w:type="character" w:styleId="PlaceholderText">
    <w:name w:val="Placeholder Text"/>
    <w:basedOn w:val="DefaultParagraphFont"/>
    <w:uiPriority w:val="99"/>
    <w:semiHidden/>
    <w:rsid w:val="001B17C0"/>
    <w:rPr>
      <w:color w:val="808080"/>
    </w:rPr>
  </w:style>
  <w:style w:type="table" w:styleId="TableGrid">
    <w:name w:val="Table Grid"/>
    <w:basedOn w:val="TableNormal"/>
    <w:uiPriority w:val="39"/>
    <w:rsid w:val="00AD16D6"/>
    <w:rPr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AD16D6"/>
    <w:rPr>
      <w:sz w:val="16"/>
      <w:szCs w:val="16"/>
    </w:rPr>
  </w:style>
  <w:style w:type="paragraph" w:customStyle="1" w:styleId="Default">
    <w:name w:val="Default"/>
    <w:rsid w:val="00AD16D6"/>
    <w:pPr>
      <w:autoSpaceDE w:val="0"/>
      <w:autoSpaceDN w:val="0"/>
      <w:adjustRightInd w:val="0"/>
    </w:pPr>
    <w:rPr>
      <w:rFonts w:ascii="Arial" w:hAnsi="Arial" w:cs="Arial"/>
      <w:color w:val="000000"/>
      <w:kern w:val="0"/>
      <w:lang w:val="en-MY"/>
      <w14:ligatures w14:val="none"/>
    </w:rPr>
  </w:style>
  <w:style w:type="character" w:styleId="Hyperlink">
    <w:name w:val="Hyperlink"/>
    <w:basedOn w:val="DefaultParagraphFont"/>
    <w:uiPriority w:val="99"/>
    <w:unhideWhenUsed/>
    <w:rsid w:val="00AD16D6"/>
    <w:rPr>
      <w:color w:val="467886" w:themeColor="hyperlink"/>
      <w:u w:val="single"/>
    </w:rPr>
  </w:style>
  <w:style w:type="table" w:customStyle="1" w:styleId="TableGrid11">
    <w:name w:val="Table Grid11"/>
    <w:basedOn w:val="TableNormal"/>
    <w:next w:val="TableGrid"/>
    <w:uiPriority w:val="99"/>
    <w:rsid w:val="00AD16D6"/>
    <w:rPr>
      <w:rFonts w:eastAsia="DengXian"/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1.xml"/><Relationship Id="rId18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microsoft.com/office/2007/relationships/hdphoto" Target="media/hdphoto1.wdp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4.jp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4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Word%20&amp;%20Excel%20Forms\Transfer%20Credit%20Form%20new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7A1DCCA8C3524A23A701990D4A03AE1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D129F3B-304E-4590-8C81-BCC6FEF4E696}"/>
      </w:docPartPr>
      <w:docPartBody>
        <w:p w:rsidR="00426141" w:rsidRDefault="00984FA9" w:rsidP="00984FA9">
          <w:pPr>
            <w:pStyle w:val="7A1DCCA8C3524A23A701990D4A03AE1C"/>
          </w:pPr>
          <w:r w:rsidRPr="00584131">
            <w:rPr>
              <w:rStyle w:val="PlaceholderText"/>
            </w:rPr>
            <w:t>Click to enter a date.</w:t>
          </w:r>
        </w:p>
      </w:docPartBody>
    </w:docPart>
    <w:docPart>
      <w:docPartPr>
        <w:name w:val="0D5EC0702B864B32B5D5D46FB0405A3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5285901-D0BF-43D6-A97E-20713D0E10D4}"/>
      </w:docPartPr>
      <w:docPartBody>
        <w:p w:rsidR="00426141" w:rsidRDefault="00984FA9" w:rsidP="00984FA9">
          <w:pPr>
            <w:pStyle w:val="0D5EC0702B864B32B5D5D46FB0405A33"/>
          </w:pPr>
          <w:r w:rsidRPr="00584131">
            <w:rPr>
              <w:rStyle w:val="PlaceholderText"/>
            </w:rPr>
            <w:t>Click to enter a date.</w:t>
          </w:r>
        </w:p>
      </w:docPartBody>
    </w:docPart>
    <w:docPart>
      <w:docPartPr>
        <w:name w:val="C6D2204912A84FDEAFE40D020DD95B6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085AD25-6B78-4A60-8149-3677C3F647B4}"/>
      </w:docPartPr>
      <w:docPartBody>
        <w:p w:rsidR="00426141" w:rsidRDefault="00984FA9" w:rsidP="00984FA9">
          <w:pPr>
            <w:pStyle w:val="C6D2204912A84FDEAFE40D020DD95B665"/>
          </w:pPr>
          <w:r w:rsidRPr="00FB30D2">
            <w:rPr>
              <w:rStyle w:val="PlaceholderText"/>
            </w:rPr>
            <w:t xml:space="preserve">Click </w:t>
          </w:r>
          <w:r>
            <w:rPr>
              <w:rStyle w:val="PlaceholderText"/>
            </w:rPr>
            <w:t>to enter a student’s name.</w:t>
          </w:r>
        </w:p>
      </w:docPartBody>
    </w:docPart>
    <w:docPart>
      <w:docPartPr>
        <w:name w:val="E62C744C259E4F6D96CAB9E02690C76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B74D52B-5803-4258-B8D8-C8280F9234B5}"/>
      </w:docPartPr>
      <w:docPartBody>
        <w:p w:rsidR="00426141" w:rsidRDefault="00984FA9" w:rsidP="00984FA9">
          <w:pPr>
            <w:pStyle w:val="E62C744C259E4F6D96CAB9E02690C76C3"/>
          </w:pPr>
          <w:r w:rsidRPr="00FB30D2">
            <w:rPr>
              <w:rStyle w:val="PlaceholderText"/>
            </w:rPr>
            <w:t xml:space="preserve">Click </w:t>
          </w:r>
          <w:r>
            <w:rPr>
              <w:rStyle w:val="PlaceholderText"/>
            </w:rPr>
            <w:t>to enter a student’s ID number.</w:t>
          </w:r>
        </w:p>
      </w:docPartBody>
    </w:docPart>
    <w:docPart>
      <w:docPartPr>
        <w:name w:val="D1539E4B73DF4FD2A48D8C9D6ECC5DB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577B2B1-F5A4-48A6-87F8-CD306DD6F9E6}"/>
      </w:docPartPr>
      <w:docPartBody>
        <w:p w:rsidR="00426141" w:rsidRDefault="00984FA9" w:rsidP="00984FA9">
          <w:pPr>
            <w:pStyle w:val="D1539E4B73DF4FD2A48D8C9D6ECC5DB4"/>
          </w:pPr>
          <w:r w:rsidRPr="00584131">
            <w:rPr>
              <w:rStyle w:val="PlaceholderText"/>
            </w:rPr>
            <w:t xml:space="preserve"> Choose</w:t>
          </w:r>
          <w:r>
            <w:rPr>
              <w:rStyle w:val="PlaceholderText"/>
            </w:rPr>
            <w:t xml:space="preserve"> the</w:t>
          </w:r>
          <w:r w:rsidRPr="00584131">
            <w:rPr>
              <w:rStyle w:val="PlaceholderText"/>
            </w:rPr>
            <w:t xml:space="preserve"> </w:t>
          </w:r>
          <w:r>
            <w:rPr>
              <w:rStyle w:val="PlaceholderText"/>
            </w:rPr>
            <w:t>type of degree or diploma</w:t>
          </w:r>
          <w:r w:rsidRPr="00584131">
            <w:rPr>
              <w:rStyle w:val="PlaceholderText"/>
            </w:rPr>
            <w:t>.</w:t>
          </w:r>
        </w:p>
      </w:docPartBody>
    </w:docPart>
    <w:docPart>
      <w:docPartPr>
        <w:name w:val="03A49A0AB5C841B7A26C58967B30BAB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F296C3B-BA99-4863-AC0B-EC6F5017274E}"/>
      </w:docPartPr>
      <w:docPartBody>
        <w:p w:rsidR="00426141" w:rsidRDefault="00984FA9" w:rsidP="00984FA9">
          <w:pPr>
            <w:pStyle w:val="03A49A0AB5C841B7A26C58967B30BABD"/>
          </w:pPr>
          <w:r w:rsidRPr="00584131">
            <w:rPr>
              <w:rStyle w:val="PlaceholderText"/>
            </w:rPr>
            <w:t>Click to enter a date.</w:t>
          </w:r>
        </w:p>
      </w:docPartBody>
    </w:docPart>
    <w:docPart>
      <w:docPartPr>
        <w:name w:val="9E284E1920AB4788BE82169E5C5EAFE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5AD0B7C-F9E4-4B91-B993-11BD81904DBF}"/>
      </w:docPartPr>
      <w:docPartBody>
        <w:p w:rsidR="00426141" w:rsidRDefault="00984FA9" w:rsidP="00984FA9">
          <w:pPr>
            <w:pStyle w:val="9E284E1920AB4788BE82169E5C5EAFE8"/>
          </w:pPr>
          <w:r w:rsidRPr="00584131">
            <w:rPr>
              <w:rStyle w:val="PlaceholderText"/>
            </w:rPr>
            <w:t>Click to enter a date.</w:t>
          </w:r>
        </w:p>
      </w:docPartBody>
    </w:docPart>
    <w:docPart>
      <w:docPartPr>
        <w:name w:val="B35A03FE69F243CDA3BFACC3545C6CD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3B0D1E4-8835-4421-B121-0103F959A356}"/>
      </w:docPartPr>
      <w:docPartBody>
        <w:p w:rsidR="00426141" w:rsidRDefault="00984FA9" w:rsidP="00984FA9">
          <w:pPr>
            <w:pStyle w:val="B35A03FE69F243CDA3BFACC3545C6CD4"/>
          </w:pPr>
          <w:r w:rsidRPr="009F119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3D69141CB204511A315E0BDDAFF95E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EDE1C7E-3FF8-4C64-B317-D844EEB94714}"/>
      </w:docPartPr>
      <w:docPartBody>
        <w:p w:rsidR="00426141" w:rsidRDefault="00984FA9" w:rsidP="00984FA9">
          <w:pPr>
            <w:pStyle w:val="03D69141CB204511A315E0BDDAFF95EE1"/>
          </w:pPr>
          <w:r w:rsidRPr="00584131">
            <w:rPr>
              <w:rStyle w:val="PlaceholderText"/>
            </w:rPr>
            <w:t xml:space="preserve">Choose </w:t>
          </w:r>
          <w:r>
            <w:rPr>
              <w:rStyle w:val="PlaceholderText"/>
            </w:rPr>
            <w:t>University or College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albaum Text">
    <w:charset w:val="00"/>
    <w:family w:val="roman"/>
    <w:pitch w:val="variable"/>
    <w:sig w:usb0="8000002F" w:usb1="0000000A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4FA9"/>
    <w:rsid w:val="00426141"/>
    <w:rsid w:val="004B2240"/>
    <w:rsid w:val="00554FC4"/>
    <w:rsid w:val="009608A3"/>
    <w:rsid w:val="00984FA9"/>
    <w:rsid w:val="00EC7290"/>
    <w:rsid w:val="00FA0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984FA9"/>
    <w:rPr>
      <w:color w:val="808080"/>
    </w:rPr>
  </w:style>
  <w:style w:type="paragraph" w:customStyle="1" w:styleId="7A1DCCA8C3524A23A701990D4A03AE1C">
    <w:name w:val="7A1DCCA8C3524A23A701990D4A03AE1C"/>
    <w:rsid w:val="00984FA9"/>
  </w:style>
  <w:style w:type="paragraph" w:customStyle="1" w:styleId="0D5EC0702B864B32B5D5D46FB0405A33">
    <w:name w:val="0D5EC0702B864B32B5D5D46FB0405A33"/>
    <w:rsid w:val="00984FA9"/>
  </w:style>
  <w:style w:type="paragraph" w:customStyle="1" w:styleId="D1539E4B73DF4FD2A48D8C9D6ECC5DB4">
    <w:name w:val="D1539E4B73DF4FD2A48D8C9D6ECC5DB4"/>
    <w:rsid w:val="00984FA9"/>
  </w:style>
  <w:style w:type="paragraph" w:customStyle="1" w:styleId="03A49A0AB5C841B7A26C58967B30BABD">
    <w:name w:val="03A49A0AB5C841B7A26C58967B30BABD"/>
    <w:rsid w:val="00984FA9"/>
  </w:style>
  <w:style w:type="paragraph" w:customStyle="1" w:styleId="9E284E1920AB4788BE82169E5C5EAFE8">
    <w:name w:val="9E284E1920AB4788BE82169E5C5EAFE8"/>
    <w:rsid w:val="00984FA9"/>
  </w:style>
  <w:style w:type="paragraph" w:customStyle="1" w:styleId="B35A03FE69F243CDA3BFACC3545C6CD4">
    <w:name w:val="B35A03FE69F243CDA3BFACC3545C6CD4"/>
    <w:rsid w:val="00984FA9"/>
  </w:style>
  <w:style w:type="paragraph" w:customStyle="1" w:styleId="C6D2204912A84FDEAFE40D020DD95B665">
    <w:name w:val="C6D2204912A84FDEAFE40D020DD95B665"/>
    <w:rsid w:val="00984FA9"/>
    <w:pPr>
      <w:spacing w:line="259" w:lineRule="auto"/>
    </w:pPr>
    <w:rPr>
      <w:rFonts w:eastAsiaTheme="minorHAnsi"/>
      <w:sz w:val="22"/>
      <w:szCs w:val="22"/>
      <w:lang w:val="en-US" w:eastAsia="en-US"/>
    </w:rPr>
  </w:style>
  <w:style w:type="paragraph" w:customStyle="1" w:styleId="E62C744C259E4F6D96CAB9E02690C76C3">
    <w:name w:val="E62C744C259E4F6D96CAB9E02690C76C3"/>
    <w:rsid w:val="00984FA9"/>
    <w:pPr>
      <w:spacing w:line="259" w:lineRule="auto"/>
    </w:pPr>
    <w:rPr>
      <w:rFonts w:eastAsiaTheme="minorHAnsi"/>
      <w:sz w:val="22"/>
      <w:szCs w:val="22"/>
      <w:lang w:val="en-US" w:eastAsia="en-US"/>
    </w:rPr>
  </w:style>
  <w:style w:type="paragraph" w:customStyle="1" w:styleId="03D69141CB204511A315E0BDDAFF95EE1">
    <w:name w:val="03D69141CB204511A315E0BDDAFF95EE1"/>
    <w:rsid w:val="00984FA9"/>
    <w:pPr>
      <w:spacing w:line="259" w:lineRule="auto"/>
    </w:pPr>
    <w:rPr>
      <w:rFonts w:eastAsiaTheme="minorHAnsi"/>
      <w:sz w:val="22"/>
      <w:szCs w:val="22"/>
      <w:lang w:val="en-US" w:eastAsia="en-US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9D09505-2116-4A3B-B236-1C1CF976DF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Transfer Credit Form new.dotx</Template>
  <TotalTime>2</TotalTime>
  <Pages>1</Pages>
  <Words>328</Words>
  <Characters>1874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Hameed Rehman.</dc:creator>
  <cp:keywords/>
  <dc:description/>
  <cp:lastModifiedBy>Hameed Rehman.</cp:lastModifiedBy>
  <cp:revision>4</cp:revision>
  <cp:lastPrinted>2024-10-24T09:59:00Z</cp:lastPrinted>
  <dcterms:created xsi:type="dcterms:W3CDTF">2026-06-25T20:23:00Z</dcterms:created>
  <dcterms:modified xsi:type="dcterms:W3CDTF">2026-06-26T07:06:00Z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b1fa83fa9d510355d7fa25d80fa4515dfc8c00e6d9dac4cd57d730b3999b60fe</vt:lpwstr>
  </property>
</Properties>
</file>